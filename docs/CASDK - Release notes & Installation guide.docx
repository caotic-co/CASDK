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497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1"/>
        <w:gridCol w:w="4502"/>
        <w:gridCol w:w="1506"/>
        <w:gridCol w:w="3002"/>
        <w:gridCol w:w="889"/>
      </w:tblGrid>
      <w:tr w:rsidR="00C3569F" w14:paraId="2F02416D" w14:textId="77777777" w:rsidTr="002764DD">
        <w:trPr>
          <w:trHeight w:val="7208"/>
        </w:trPr>
        <w:tc>
          <w:tcPr>
            <w:tcW w:w="5000" w:type="pct"/>
            <w:gridSpan w:val="5"/>
          </w:tcPr>
          <w:p w14:paraId="5C3D1959" w14:textId="2B9E1301" w:rsidR="00C3569F" w:rsidRDefault="009124EB" w:rsidP="00B7244E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F35668C" wp14:editId="7830137C">
                  <wp:simplePos x="0" y="0"/>
                  <wp:positionH relativeFrom="column">
                    <wp:posOffset>1530350</wp:posOffset>
                  </wp:positionH>
                  <wp:positionV relativeFrom="paragraph">
                    <wp:posOffset>2317225</wp:posOffset>
                  </wp:positionV>
                  <wp:extent cx="4133215" cy="2261870"/>
                  <wp:effectExtent l="0" t="0" r="0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215" cy="22618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3569F" w:rsidRPr="009B5DF8">
              <w:rPr>
                <w:noProof/>
                <w:lang w:eastAsia="en-AU"/>
              </w:rPr>
              <w:drawing>
                <wp:inline distT="0" distB="0" distL="0" distR="0" wp14:anchorId="25CC283D" wp14:editId="01564667">
                  <wp:extent cx="6855195" cy="6188075"/>
                  <wp:effectExtent l="0" t="0" r="317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7089" cy="61897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618F" w14:paraId="19313D7F" w14:textId="77777777" w:rsidTr="002764DD">
        <w:trPr>
          <w:trHeight w:val="105"/>
        </w:trPr>
        <w:tc>
          <w:tcPr>
            <w:tcW w:w="417" w:type="pct"/>
            <w:vMerge w:val="restart"/>
            <w:shd w:val="clear" w:color="auto" w:fill="000000" w:themeFill="text1"/>
          </w:tcPr>
          <w:p w14:paraId="0494C120" w14:textId="77777777" w:rsidR="00C3569F" w:rsidRDefault="00C3569F" w:rsidP="00B7244E"/>
        </w:tc>
        <w:tc>
          <w:tcPr>
            <w:tcW w:w="2084" w:type="pct"/>
            <w:tcBorders>
              <w:top w:val="single" w:sz="48" w:space="0" w:color="D83D27" w:themeColor="accent2"/>
            </w:tcBorders>
            <w:shd w:val="clear" w:color="auto" w:fill="000000" w:themeFill="text1"/>
          </w:tcPr>
          <w:p w14:paraId="59C1A9E3" w14:textId="7898C2C1" w:rsidR="00C3569F" w:rsidRPr="00A00E8F" w:rsidRDefault="00C3569F" w:rsidP="00B7244E"/>
        </w:tc>
        <w:tc>
          <w:tcPr>
            <w:tcW w:w="2087" w:type="pct"/>
            <w:gridSpan w:val="2"/>
            <w:shd w:val="clear" w:color="auto" w:fill="000000" w:themeFill="text1"/>
          </w:tcPr>
          <w:p w14:paraId="759F4B51" w14:textId="77777777" w:rsidR="00C3569F" w:rsidRPr="00A00E8F" w:rsidRDefault="00C3569F" w:rsidP="00B7244E"/>
        </w:tc>
        <w:tc>
          <w:tcPr>
            <w:tcW w:w="411" w:type="pct"/>
            <w:vMerge w:val="restart"/>
            <w:shd w:val="clear" w:color="auto" w:fill="000000" w:themeFill="text1"/>
          </w:tcPr>
          <w:p w14:paraId="7B196B2B" w14:textId="77777777" w:rsidR="00C3569F" w:rsidRDefault="00C3569F" w:rsidP="00B7244E"/>
        </w:tc>
      </w:tr>
      <w:tr w:rsidR="009124EB" w14:paraId="795A2600" w14:textId="77777777" w:rsidTr="002764DD">
        <w:trPr>
          <w:trHeight w:val="2328"/>
        </w:trPr>
        <w:tc>
          <w:tcPr>
            <w:tcW w:w="417" w:type="pct"/>
            <w:vMerge/>
            <w:shd w:val="clear" w:color="auto" w:fill="000000" w:themeFill="text1"/>
          </w:tcPr>
          <w:p w14:paraId="1110E1C5" w14:textId="77777777" w:rsidR="00C3569F" w:rsidRDefault="00C3569F" w:rsidP="00B7244E"/>
        </w:tc>
        <w:tc>
          <w:tcPr>
            <w:tcW w:w="4171" w:type="pct"/>
            <w:gridSpan w:val="3"/>
            <w:shd w:val="clear" w:color="auto" w:fill="000000" w:themeFill="text1"/>
          </w:tcPr>
          <w:p w14:paraId="4FB1F19F" w14:textId="5478B6FB" w:rsidR="00C3569F" w:rsidRPr="008E618F" w:rsidRDefault="009124EB" w:rsidP="008E618F">
            <w:pPr>
              <w:pStyle w:val="Title"/>
              <w:jc w:val="center"/>
              <w:rPr>
                <w:sz w:val="56"/>
                <w:szCs w:val="52"/>
              </w:rPr>
            </w:pPr>
            <w:r w:rsidRPr="008E618F">
              <w:rPr>
                <w:sz w:val="56"/>
                <w:szCs w:val="52"/>
              </w:rPr>
              <w:t>CAOTIC ABAP Software Development kit (CASDK)</w:t>
            </w:r>
          </w:p>
          <w:p w14:paraId="788F3D4C" w14:textId="2ACAC6C0" w:rsidR="00C3569F" w:rsidRPr="00C3569F" w:rsidRDefault="009124EB" w:rsidP="008E618F">
            <w:pPr>
              <w:pStyle w:val="Subtitle"/>
              <w:jc w:val="center"/>
            </w:pPr>
            <w:r w:rsidRPr="008E618F">
              <w:rPr>
                <w:sz w:val="28"/>
                <w:szCs w:val="20"/>
              </w:rPr>
              <w:t>v.1.0.0 - Release Notes &amp; Installation Guide</w:t>
            </w:r>
          </w:p>
        </w:tc>
        <w:tc>
          <w:tcPr>
            <w:tcW w:w="411" w:type="pct"/>
            <w:vMerge/>
            <w:shd w:val="clear" w:color="auto" w:fill="000000" w:themeFill="text1"/>
          </w:tcPr>
          <w:p w14:paraId="2A2F72F7" w14:textId="77777777" w:rsidR="00C3569F" w:rsidRDefault="00C3569F" w:rsidP="00B7244E"/>
        </w:tc>
      </w:tr>
      <w:tr w:rsidR="008E618F" w14:paraId="0D5EF97E" w14:textId="77777777" w:rsidTr="002764DD">
        <w:trPr>
          <w:trHeight w:val="428"/>
        </w:trPr>
        <w:tc>
          <w:tcPr>
            <w:tcW w:w="417" w:type="pct"/>
            <w:vMerge/>
            <w:shd w:val="clear" w:color="auto" w:fill="000000" w:themeFill="text1"/>
          </w:tcPr>
          <w:p w14:paraId="1270B7A7" w14:textId="77777777" w:rsidR="00C3569F" w:rsidRDefault="00C3569F" w:rsidP="00B7244E"/>
        </w:tc>
        <w:tc>
          <w:tcPr>
            <w:tcW w:w="2781" w:type="pct"/>
            <w:gridSpan w:val="2"/>
            <w:shd w:val="clear" w:color="auto" w:fill="000000" w:themeFill="text1"/>
          </w:tcPr>
          <w:p w14:paraId="094239A5" w14:textId="7C970703" w:rsidR="00C3569F" w:rsidRPr="001A531B" w:rsidRDefault="00C3569F" w:rsidP="00B7244E">
            <w:pPr>
              <w:pStyle w:val="company"/>
              <w:rPr>
                <w:szCs w:val="72"/>
              </w:rPr>
            </w:pPr>
          </w:p>
        </w:tc>
        <w:tc>
          <w:tcPr>
            <w:tcW w:w="1390" w:type="pct"/>
            <w:shd w:val="clear" w:color="auto" w:fill="000000" w:themeFill="text1"/>
          </w:tcPr>
          <w:p w14:paraId="4CAA165A" w14:textId="7D663128" w:rsidR="00C3569F" w:rsidRPr="00C3569F" w:rsidRDefault="00C3569F" w:rsidP="00B7244E">
            <w:pPr>
              <w:pStyle w:val="Email"/>
            </w:pPr>
          </w:p>
        </w:tc>
        <w:tc>
          <w:tcPr>
            <w:tcW w:w="411" w:type="pct"/>
            <w:vMerge/>
            <w:shd w:val="clear" w:color="auto" w:fill="000000" w:themeFill="text1"/>
          </w:tcPr>
          <w:p w14:paraId="3428695E" w14:textId="77777777" w:rsidR="00C3569F" w:rsidRDefault="00C3569F" w:rsidP="00B7244E"/>
        </w:tc>
      </w:tr>
    </w:tbl>
    <w:p w14:paraId="4F2B41BC" w14:textId="77777777" w:rsidR="00C3569F" w:rsidRDefault="00C3569F" w:rsidP="00B7244E"/>
    <w:bookmarkStart w:id="0" w:name="_Toc61013635"/>
    <w:p w14:paraId="3E173166" w14:textId="556C7934" w:rsidR="002764DD" w:rsidRDefault="008E0E21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D67B8C7" wp14:editId="177AAD39">
                <wp:simplePos x="0" y="0"/>
                <wp:positionH relativeFrom="column">
                  <wp:posOffset>6663000</wp:posOffset>
                </wp:positionH>
                <wp:positionV relativeFrom="paragraph">
                  <wp:posOffset>640245</wp:posOffset>
                </wp:positionV>
                <wp:extent cx="230587" cy="222636"/>
                <wp:effectExtent l="0" t="0" r="17145" b="254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" cy="22263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 w="25400" cap="flat">
                          <a:solidFill>
                            <a:schemeClr val="bg1"/>
                          </a:solidFill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311E99" id="Oval 7" o:spid="_x0000_s1026" style="position:absolute;margin-left:524.65pt;margin-top:50.4pt;width:18.15pt;height:1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" fillcolor="white [3212]" strokecolor="white [3212]" strokeweight="2pt">
                <v:stroke miterlimit="4" joinstyle="miter"/>
                <v:textbox style="mso-fit-shape-to-text:t" inset="3pt,3pt,3pt,3pt"/>
              </v:oval>
            </w:pict>
          </mc:Fallback>
        </mc:AlternateContent>
      </w:r>
      <w:r w:rsidR="002764DD">
        <w:br w:type="page"/>
      </w:r>
    </w:p>
    <w:p w14:paraId="395796E1" w14:textId="77777777" w:rsidR="002764DD" w:rsidRDefault="002764DD" w:rsidP="002764DD">
      <w:pPr>
        <w:pStyle w:val="NormalWhite"/>
        <w:sectPr w:rsidR="002764DD" w:rsidSect="008E0E21">
          <w:headerReference w:type="even" r:id="rId13"/>
          <w:headerReference w:type="default" r:id="rId14"/>
          <w:footerReference w:type="default" r:id="rId15"/>
          <w:pgSz w:w="12240" w:h="15840" w:code="1"/>
          <w:pgMar w:top="720" w:right="720" w:bottom="720" w:left="720" w:header="289" w:footer="0" w:gutter="0"/>
          <w:cols w:space="708"/>
          <w:docGrid w:linePitch="360"/>
        </w:sectPr>
      </w:pPr>
    </w:p>
    <w:p w14:paraId="7404D2DB" w14:textId="77223BEF" w:rsidR="008E0E21" w:rsidRDefault="002764DD">
      <w:pPr>
        <w:pStyle w:val="TOC1"/>
        <w:tabs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61014078" w:history="1">
        <w:r w:rsidR="008E0E21" w:rsidRPr="00B469B1">
          <w:rPr>
            <w:rStyle w:val="Hyperlink"/>
            <w:noProof/>
          </w:rPr>
          <w:t>release overview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_Toc61014078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1</w:t>
        </w:r>
        <w:r w:rsidR="008E0E21">
          <w:rPr>
            <w:noProof/>
            <w:webHidden/>
          </w:rPr>
          <w:fldChar w:fldCharType="end"/>
        </w:r>
      </w:hyperlink>
    </w:p>
    <w:p w14:paraId="781A153D" w14:textId="1C0E0BA3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79" w:history="1">
        <w:r w:rsidR="008E0E21" w:rsidRPr="00B469B1">
          <w:rPr>
            <w:rStyle w:val="Hyperlink"/>
            <w:noProof/>
          </w:rPr>
          <w:t>1.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SUMMARY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_Toc61014079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1</w:t>
        </w:r>
        <w:r w:rsidR="008E0E21">
          <w:rPr>
            <w:noProof/>
            <w:webHidden/>
          </w:rPr>
          <w:fldChar w:fldCharType="end"/>
        </w:r>
      </w:hyperlink>
    </w:p>
    <w:p w14:paraId="1BADC4C4" w14:textId="2FD544CC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80" w:history="1">
        <w:r w:rsidR="008E0E21" w:rsidRPr="00B469B1">
          <w:rPr>
            <w:rStyle w:val="Hyperlink"/>
            <w:noProof/>
          </w:rPr>
          <w:t>2.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FEATURES INCLUDED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_Toc61014080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1</w:t>
        </w:r>
        <w:r w:rsidR="008E0E21">
          <w:rPr>
            <w:noProof/>
            <w:webHidden/>
          </w:rPr>
          <w:fldChar w:fldCharType="end"/>
        </w:r>
      </w:hyperlink>
    </w:p>
    <w:p w14:paraId="74625390" w14:textId="5289AA76" w:rsidR="008E0E21" w:rsidRDefault="003071D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1014081" w:history="1">
        <w:r w:rsidR="008E0E21" w:rsidRPr="00B469B1">
          <w:rPr>
            <w:rStyle w:val="Hyperlink"/>
            <w:noProof/>
          </w:rPr>
          <w:t>Installation instructions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_Toc61014081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2</w:t>
        </w:r>
        <w:r w:rsidR="008E0E21">
          <w:rPr>
            <w:noProof/>
            <w:webHidden/>
          </w:rPr>
          <w:fldChar w:fldCharType="end"/>
        </w:r>
      </w:hyperlink>
    </w:p>
    <w:p w14:paraId="7B2CBCA3" w14:textId="78BDD2EE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82" w:history="1">
        <w:r w:rsidR="008E0E21" w:rsidRPr="00B469B1">
          <w:rPr>
            <w:rStyle w:val="Hyperlink"/>
            <w:noProof/>
          </w:rPr>
          <w:t>1.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CREATE WORKBENCH REQUEST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_Toc61014082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2</w:t>
        </w:r>
        <w:r w:rsidR="008E0E21">
          <w:rPr>
            <w:noProof/>
            <w:webHidden/>
          </w:rPr>
          <w:fldChar w:fldCharType="end"/>
        </w:r>
      </w:hyperlink>
    </w:p>
    <w:p w14:paraId="7E4DA6D5" w14:textId="56D4494E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83" w:history="1">
        <w:r w:rsidR="008E0E21" w:rsidRPr="00B469B1">
          <w:rPr>
            <w:rStyle w:val="Hyperlink"/>
            <w:noProof/>
          </w:rPr>
          <w:t>2.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CREATE CASDK PACKAGE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_Toc61014083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2</w:t>
        </w:r>
        <w:r w:rsidR="008E0E21">
          <w:rPr>
            <w:noProof/>
            <w:webHidden/>
          </w:rPr>
          <w:fldChar w:fldCharType="end"/>
        </w:r>
      </w:hyperlink>
    </w:p>
    <w:p w14:paraId="04062FB2" w14:textId="3FD52C35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84" w:history="1">
        <w:r w:rsidR="008E0E21" w:rsidRPr="00B469B1">
          <w:rPr>
            <w:rStyle w:val="Hyperlink"/>
            <w:noProof/>
          </w:rPr>
          <w:t>3.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CREATE CASDK DEFINITION INCLUDE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_Toc61014084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2</w:t>
        </w:r>
        <w:r w:rsidR="008E0E21">
          <w:rPr>
            <w:noProof/>
            <w:webHidden/>
          </w:rPr>
          <w:fldChar w:fldCharType="end"/>
        </w:r>
      </w:hyperlink>
    </w:p>
    <w:p w14:paraId="7C606BF1" w14:textId="3E699524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85" w:history="1">
        <w:r w:rsidR="008E0E21" w:rsidRPr="00B469B1">
          <w:rPr>
            <w:rStyle w:val="Hyperlink"/>
            <w:noProof/>
          </w:rPr>
          <w:t>4.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CREATE CASDK IMPLEMENTATION INCLUDE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_Toc61014085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2</w:t>
        </w:r>
        <w:r w:rsidR="008E0E21">
          <w:rPr>
            <w:noProof/>
            <w:webHidden/>
          </w:rPr>
          <w:fldChar w:fldCharType="end"/>
        </w:r>
      </w:hyperlink>
    </w:p>
    <w:p w14:paraId="1A1A0A2B" w14:textId="1D68C93F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86" w:history="1">
        <w:r w:rsidR="008E0E21" w:rsidRPr="00B469B1">
          <w:rPr>
            <w:rStyle w:val="Hyperlink"/>
            <w:noProof/>
          </w:rPr>
          <w:t>5.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CREATE CASDK SYNTAX CHECK PROGRAM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_Toc61014086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2</w:t>
        </w:r>
        <w:r w:rsidR="008E0E21">
          <w:rPr>
            <w:noProof/>
            <w:webHidden/>
          </w:rPr>
          <w:fldChar w:fldCharType="end"/>
        </w:r>
      </w:hyperlink>
    </w:p>
    <w:p w14:paraId="7404D2C8" w14:textId="4C35BBF1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87" w:history="1">
        <w:r w:rsidR="008E0E21" w:rsidRPr="00B469B1">
          <w:rPr>
            <w:rStyle w:val="Hyperlink"/>
            <w:noProof/>
          </w:rPr>
          <w:t>6.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RELEASE WORKBENCH REQUEST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_Toc61014087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2</w:t>
        </w:r>
        <w:r w:rsidR="008E0E21">
          <w:rPr>
            <w:noProof/>
            <w:webHidden/>
          </w:rPr>
          <w:fldChar w:fldCharType="end"/>
        </w:r>
      </w:hyperlink>
    </w:p>
    <w:p w14:paraId="78174793" w14:textId="7DE3074C" w:rsidR="008E0E21" w:rsidRDefault="003071D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</w:rPr>
      </w:pPr>
      <w:hyperlink w:anchor="_Toc61014088" w:history="1">
        <w:r w:rsidR="008E0E21" w:rsidRPr="00B469B1">
          <w:rPr>
            <w:rStyle w:val="Hyperlink"/>
            <w:noProof/>
          </w:rPr>
          <w:t>HOW TO USE THE SDK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_Toc61014088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3</w:t>
        </w:r>
        <w:r w:rsidR="008E0E21">
          <w:rPr>
            <w:noProof/>
            <w:webHidden/>
          </w:rPr>
          <w:fldChar w:fldCharType="end"/>
        </w:r>
      </w:hyperlink>
    </w:p>
    <w:p w14:paraId="3021DB99" w14:textId="5FFA07D8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89" w:history="1">
        <w:r w:rsidR="008E0E21" w:rsidRPr="00B469B1">
          <w:rPr>
            <w:rStyle w:val="Hyperlink"/>
            <w:noProof/>
          </w:rPr>
          <w:t>1.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INCLUDE FOR PROGRAMS/REPORTS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_Toc61014089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3</w:t>
        </w:r>
        <w:r w:rsidR="008E0E21">
          <w:rPr>
            <w:noProof/>
            <w:webHidden/>
          </w:rPr>
          <w:fldChar w:fldCharType="end"/>
        </w:r>
      </w:hyperlink>
    </w:p>
    <w:p w14:paraId="1DF2468A" w14:textId="6F66E8AB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90" w:history="1">
        <w:r w:rsidR="008E0E21" w:rsidRPr="00B469B1">
          <w:rPr>
            <w:rStyle w:val="Hyperlink"/>
            <w:noProof/>
          </w:rPr>
          <w:t>2.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INCLUDE FOR FUNCTIONAL MODULES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_Toc61014090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3</w:t>
        </w:r>
        <w:r w:rsidR="008E0E21">
          <w:rPr>
            <w:noProof/>
            <w:webHidden/>
          </w:rPr>
          <w:fldChar w:fldCharType="end"/>
        </w:r>
      </w:hyperlink>
    </w:p>
    <w:p w14:paraId="7288DA52" w14:textId="7A806C8E" w:rsidR="008E0E21" w:rsidRDefault="003071D2">
      <w:pPr>
        <w:pStyle w:val="TOC2"/>
        <w:tabs>
          <w:tab w:val="left" w:pos="720"/>
          <w:tab w:val="right" w:leader="dot" w:pos="10790"/>
        </w:tabs>
        <w:rPr>
          <w:rFonts w:eastAsiaTheme="minorEastAsia" w:cstheme="minorBidi"/>
          <w:smallCaps w:val="0"/>
          <w:noProof/>
          <w:sz w:val="22"/>
          <w:szCs w:val="22"/>
        </w:rPr>
      </w:pPr>
      <w:hyperlink w:anchor="_Toc61014091" w:history="1">
        <w:r w:rsidR="008E0E21" w:rsidRPr="00B469B1">
          <w:rPr>
            <w:rStyle w:val="Hyperlink"/>
            <w:noProof/>
          </w:rPr>
          <w:t>3.</w:t>
        </w:r>
        <w:r w:rsidR="008E0E21">
          <w:rPr>
            <w:rFonts w:eastAsiaTheme="minorEastAsia" w:cstheme="minorBidi"/>
            <w:smallCaps w:val="0"/>
            <w:noProof/>
            <w:sz w:val="22"/>
            <w:szCs w:val="22"/>
          </w:rPr>
          <w:tab/>
        </w:r>
        <w:r w:rsidR="008E0E21" w:rsidRPr="00B469B1">
          <w:rPr>
            <w:rStyle w:val="Hyperlink"/>
            <w:noProof/>
          </w:rPr>
          <w:t>INCLUDE FOR GLOBAL CLASSES</w:t>
        </w:r>
        <w:r w:rsidR="008E0E21">
          <w:rPr>
            <w:noProof/>
            <w:webHidden/>
          </w:rPr>
          <w:tab/>
        </w:r>
        <w:r w:rsidR="008E0E21">
          <w:rPr>
            <w:noProof/>
            <w:webHidden/>
          </w:rPr>
          <w:fldChar w:fldCharType="begin"/>
        </w:r>
        <w:r w:rsidR="008E0E21">
          <w:rPr>
            <w:noProof/>
            <w:webHidden/>
          </w:rPr>
          <w:instrText xml:space="preserve"> PAGEREF _Toc61014091 \h </w:instrText>
        </w:r>
        <w:r w:rsidR="008E0E21">
          <w:rPr>
            <w:noProof/>
            <w:webHidden/>
          </w:rPr>
        </w:r>
        <w:r w:rsidR="008E0E21">
          <w:rPr>
            <w:noProof/>
            <w:webHidden/>
          </w:rPr>
          <w:fldChar w:fldCharType="separate"/>
        </w:r>
        <w:r w:rsidR="008E0E21">
          <w:rPr>
            <w:noProof/>
            <w:webHidden/>
          </w:rPr>
          <w:t>3</w:t>
        </w:r>
        <w:r w:rsidR="008E0E21">
          <w:rPr>
            <w:noProof/>
            <w:webHidden/>
          </w:rPr>
          <w:fldChar w:fldCharType="end"/>
        </w:r>
      </w:hyperlink>
    </w:p>
    <w:p w14:paraId="783F333B" w14:textId="072C72DB" w:rsidR="008E0E21" w:rsidRDefault="002764DD">
      <w:pPr>
        <w:sectPr w:rsidR="008E0E21" w:rsidSect="002A5BA5">
          <w:pgSz w:w="12240" w:h="15840" w:code="1"/>
          <w:pgMar w:top="720" w:right="720" w:bottom="720" w:left="720" w:header="289" w:footer="0" w:gutter="0"/>
          <w:cols w:space="708"/>
          <w:docGrid w:linePitch="360"/>
        </w:sectPr>
      </w:pPr>
      <w:r>
        <w:fldChar w:fldCharType="end"/>
      </w:r>
    </w:p>
    <w:p w14:paraId="558B4CB9" w14:textId="232713FF" w:rsidR="002764DD" w:rsidRDefault="002764DD" w:rsidP="002764DD">
      <w:pPr>
        <w:pStyle w:val="Heading1"/>
      </w:pPr>
      <w:bookmarkStart w:id="1" w:name="_Toc61014078"/>
      <w:r>
        <w:lastRenderedPageBreak/>
        <w:t>release overview</w:t>
      </w:r>
      <w:bookmarkEnd w:id="0"/>
      <w:bookmarkEnd w:id="1"/>
      <w:r>
        <w:t xml:space="preserve"> </w:t>
      </w:r>
    </w:p>
    <w:p w14:paraId="2D36EF63" w14:textId="77777777" w:rsidR="007B1F39" w:rsidRPr="007B1F39" w:rsidRDefault="007B1F39" w:rsidP="007B1F39">
      <w:pPr>
        <w:pStyle w:val="NormalWhite"/>
      </w:pPr>
    </w:p>
    <w:p w14:paraId="5DA4D40C" w14:textId="139AF3AD" w:rsidR="002764DD" w:rsidRDefault="002764DD" w:rsidP="002764DD">
      <w:pPr>
        <w:pStyle w:val="Heading2"/>
        <w:numPr>
          <w:ilvl w:val="0"/>
          <w:numId w:val="22"/>
        </w:numPr>
      </w:pPr>
      <w:bookmarkStart w:id="2" w:name="_Toc61013636"/>
      <w:bookmarkStart w:id="3" w:name="_Toc61014079"/>
      <w:r>
        <w:t>SUMMARY</w:t>
      </w:r>
      <w:bookmarkEnd w:id="2"/>
      <w:bookmarkEnd w:id="3"/>
    </w:p>
    <w:p w14:paraId="3F5B0814" w14:textId="77777777" w:rsidR="002764DD" w:rsidRPr="002764DD" w:rsidRDefault="002764DD" w:rsidP="002764DD"/>
    <w:p w14:paraId="35DCF54F" w14:textId="7D0F509F" w:rsidR="002764DD" w:rsidRDefault="002764DD" w:rsidP="002764DD">
      <w:pPr>
        <w:pStyle w:val="Heading2"/>
        <w:numPr>
          <w:ilvl w:val="0"/>
          <w:numId w:val="22"/>
        </w:numPr>
      </w:pPr>
      <w:bookmarkStart w:id="4" w:name="_Toc61013637"/>
      <w:bookmarkStart w:id="5" w:name="_Toc61014080"/>
      <w:r>
        <w:t>FEATURES INCLUDED</w:t>
      </w:r>
      <w:bookmarkEnd w:id="4"/>
      <w:bookmarkEnd w:id="5"/>
    </w:p>
    <w:p w14:paraId="69B528CD" w14:textId="76EF6E65" w:rsidR="002764DD" w:rsidRDefault="002764DD" w:rsidP="002764DD">
      <w:pPr>
        <w:pStyle w:val="NormalWhite"/>
        <w:rPr>
          <w:rFonts w:asciiTheme="majorHAnsi" w:hAnsiTheme="majorHAnsi"/>
          <w:sz w:val="48"/>
          <w:szCs w:val="48"/>
        </w:rPr>
      </w:pPr>
      <w:r>
        <w:br w:type="page"/>
      </w:r>
    </w:p>
    <w:p w14:paraId="205CFCDF" w14:textId="549BDCE5" w:rsidR="002764DD" w:rsidRDefault="002764DD" w:rsidP="002764DD">
      <w:pPr>
        <w:pStyle w:val="Heading1"/>
      </w:pPr>
      <w:bookmarkStart w:id="6" w:name="_Toc61013638"/>
      <w:bookmarkStart w:id="7" w:name="_Toc61014081"/>
      <w:r>
        <w:lastRenderedPageBreak/>
        <w:t>Installation instructions</w:t>
      </w:r>
      <w:bookmarkEnd w:id="6"/>
      <w:bookmarkEnd w:id="7"/>
    </w:p>
    <w:p w14:paraId="7A763047" w14:textId="77777777" w:rsidR="007B1F39" w:rsidRPr="007B1F39" w:rsidRDefault="007B1F39" w:rsidP="007B1F39">
      <w:pPr>
        <w:pStyle w:val="NormalWhite"/>
      </w:pPr>
    </w:p>
    <w:p w14:paraId="7F7B74DC" w14:textId="6098A9F9" w:rsidR="007B1F39" w:rsidRDefault="007B1F39" w:rsidP="002764DD">
      <w:pPr>
        <w:pStyle w:val="Heading2"/>
        <w:numPr>
          <w:ilvl w:val="0"/>
          <w:numId w:val="20"/>
        </w:numPr>
      </w:pPr>
      <w:bookmarkStart w:id="8" w:name="_Toc61013639"/>
      <w:bookmarkStart w:id="9" w:name="_Toc61014082"/>
      <w:r>
        <w:t>VALIDATE SYSTEM VERSION</w:t>
      </w:r>
    </w:p>
    <w:p w14:paraId="5BBD8FD2" w14:textId="12434761" w:rsidR="00635D76" w:rsidRDefault="00635D76" w:rsidP="00635D76">
      <w:pPr>
        <w:pStyle w:val="NormalWhite"/>
      </w:pPr>
    </w:p>
    <w:p w14:paraId="3A1610C8" w14:textId="1C0B9590" w:rsidR="00635D76" w:rsidRPr="00635D76" w:rsidRDefault="00635D76" w:rsidP="00635D76">
      <w:pPr>
        <w:pStyle w:val="NormalWhite"/>
      </w:pPr>
      <w:r>
        <w:rPr>
          <w:noProof/>
        </w:rPr>
        <w:drawing>
          <wp:inline distT="0" distB="0" distL="0" distR="0" wp14:anchorId="037570A9" wp14:editId="6822340B">
            <wp:extent cx="3617843" cy="2913704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908" cy="292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B610" w14:textId="03337286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07544FA9" wp14:editId="422BD5DB">
            <wp:extent cx="3864334" cy="261021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53" cy="263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D4110" w14:textId="1B99DA75" w:rsidR="00635D76" w:rsidRDefault="00635D76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46950BC7" wp14:editId="5EF1B3AC">
            <wp:extent cx="2133600" cy="30575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7B64" w14:textId="0DBED1B7" w:rsidR="00635D76" w:rsidRDefault="00635D76" w:rsidP="007B1F39">
      <w:pPr>
        <w:pStyle w:val="NormalWhite"/>
      </w:pPr>
      <w:bookmarkStart w:id="10" w:name="_GoBack"/>
      <w:r>
        <w:rPr>
          <w:noProof/>
        </w:rPr>
        <w:drawing>
          <wp:inline distT="0" distB="0" distL="0" distR="0" wp14:anchorId="6C800B15" wp14:editId="2A7DAD18">
            <wp:extent cx="3116911" cy="332364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5893" cy="33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123BFB5E" w14:textId="31C4A363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1201560D" wp14:editId="61B07340">
            <wp:extent cx="3863975" cy="1852203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88" cy="187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CDD10" w14:textId="77777777" w:rsidR="007B1F39" w:rsidRDefault="007B1F39">
      <w:pPr>
        <w:rPr>
          <w:color w:val="FFFFFF" w:themeColor="background1"/>
        </w:rPr>
      </w:pPr>
      <w:r>
        <w:br w:type="page"/>
      </w:r>
    </w:p>
    <w:p w14:paraId="59126747" w14:textId="7D7F20C6" w:rsidR="002764DD" w:rsidRDefault="002764DD" w:rsidP="002764DD">
      <w:pPr>
        <w:pStyle w:val="Heading2"/>
        <w:numPr>
          <w:ilvl w:val="0"/>
          <w:numId w:val="20"/>
        </w:numPr>
      </w:pPr>
      <w:r>
        <w:lastRenderedPageBreak/>
        <w:t>CREATE WORKBENCH REQUEST</w:t>
      </w:r>
      <w:bookmarkEnd w:id="8"/>
      <w:bookmarkEnd w:id="9"/>
    </w:p>
    <w:p w14:paraId="111959C6" w14:textId="1495BCF3" w:rsidR="007B1F39" w:rsidRDefault="007B1F39" w:rsidP="007B1F39"/>
    <w:p w14:paraId="4F7E7CB6" w14:textId="49237006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20AA249F" wp14:editId="2D27FC84">
            <wp:extent cx="3228340" cy="707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79E8" w14:textId="6E7210DB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3A7D987B" wp14:editId="35B7CD7C">
            <wp:extent cx="5780405" cy="4079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0405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9374" w14:textId="6CCB555F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1AC3EB4B" wp14:editId="6388D821">
            <wp:extent cx="3418840" cy="2194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15C5" w14:textId="66BB5543" w:rsidR="007B1F39" w:rsidRDefault="007B1F39" w:rsidP="007B1F39">
      <w:pPr>
        <w:pStyle w:val="NormalWhite"/>
      </w:pPr>
    </w:p>
    <w:p w14:paraId="3BC2DE95" w14:textId="3DE1BB8B" w:rsidR="007B1F39" w:rsidRDefault="007B1F39" w:rsidP="007B1F39">
      <w:pPr>
        <w:pStyle w:val="NormalWhite"/>
      </w:pPr>
    </w:p>
    <w:p w14:paraId="17E48CEE" w14:textId="35FF3A3D" w:rsidR="007B1F39" w:rsidRDefault="007B1F39" w:rsidP="007B1F39">
      <w:pPr>
        <w:pStyle w:val="NormalWhite"/>
      </w:pPr>
    </w:p>
    <w:p w14:paraId="1B69FD58" w14:textId="5445A678" w:rsidR="007B1F39" w:rsidRDefault="007B1F39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3BE9E3D2" wp14:editId="007CCB5B">
            <wp:extent cx="5685155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02E13" w14:textId="255D3B97" w:rsidR="007B1F39" w:rsidRDefault="007B1F39" w:rsidP="007B1F39">
      <w:pPr>
        <w:pStyle w:val="NormalWhite"/>
      </w:pPr>
    </w:p>
    <w:p w14:paraId="04C3CD87" w14:textId="17616F21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5A506446" wp14:editId="1FDBCBE4">
            <wp:extent cx="68580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0F2EC" w14:textId="77777777" w:rsidR="007B1F39" w:rsidRDefault="007B1F39">
      <w:pPr>
        <w:rPr>
          <w:color w:val="FFFFFF" w:themeColor="background1"/>
        </w:rPr>
      </w:pPr>
      <w:r>
        <w:br w:type="page"/>
      </w:r>
    </w:p>
    <w:p w14:paraId="60780233" w14:textId="1FE8C78C" w:rsidR="002764DD" w:rsidRDefault="002764DD" w:rsidP="002764DD">
      <w:pPr>
        <w:pStyle w:val="Heading2"/>
        <w:numPr>
          <w:ilvl w:val="0"/>
          <w:numId w:val="20"/>
        </w:numPr>
      </w:pPr>
      <w:bookmarkStart w:id="11" w:name="_Toc61013640"/>
      <w:bookmarkStart w:id="12" w:name="_Toc61014083"/>
      <w:r>
        <w:lastRenderedPageBreak/>
        <w:t>CREATE CASDK PACKAGE</w:t>
      </w:r>
      <w:bookmarkEnd w:id="11"/>
      <w:bookmarkEnd w:id="12"/>
    </w:p>
    <w:p w14:paraId="403C0819" w14:textId="5A0F7070" w:rsidR="007B1F39" w:rsidRDefault="007B1F39" w:rsidP="007B1F39"/>
    <w:p w14:paraId="1D594BDC" w14:textId="646110BC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74EA2012" wp14:editId="74981387">
            <wp:extent cx="3307715" cy="683895"/>
            <wp:effectExtent l="0" t="0" r="698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BE126" w14:textId="3E6B2B47" w:rsidR="007B1F39" w:rsidRDefault="007B1F39" w:rsidP="007B1F39">
      <w:pPr>
        <w:pStyle w:val="NormalWhite"/>
      </w:pPr>
    </w:p>
    <w:p w14:paraId="306823BF" w14:textId="08FB6DF1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2AC06C83" wp14:editId="1FDEA057">
            <wp:extent cx="4516120" cy="3816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55FD6" w14:textId="2AF1BE13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04FC9555" wp14:editId="55715EAE">
            <wp:extent cx="4524375" cy="1407160"/>
            <wp:effectExtent l="0" t="0" r="952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B5E6" w14:textId="01449BCC" w:rsidR="007B1F39" w:rsidRDefault="007B1F39" w:rsidP="007B1F39">
      <w:pPr>
        <w:pStyle w:val="NormalWhite"/>
      </w:pPr>
    </w:p>
    <w:p w14:paraId="40199689" w14:textId="30B0CCCE" w:rsidR="007B1F39" w:rsidRDefault="007B1F39" w:rsidP="007B1F39">
      <w:pPr>
        <w:pStyle w:val="NormalWhite"/>
      </w:pPr>
    </w:p>
    <w:p w14:paraId="09ADC146" w14:textId="69DC4403" w:rsidR="007B1F39" w:rsidRDefault="007B1F39" w:rsidP="007B1F39">
      <w:pPr>
        <w:pStyle w:val="NormalWhite"/>
      </w:pPr>
    </w:p>
    <w:p w14:paraId="422A2006" w14:textId="651B6676" w:rsidR="007B1F39" w:rsidRDefault="007B1F39" w:rsidP="007B1F39">
      <w:pPr>
        <w:pStyle w:val="NormalWhite"/>
      </w:pPr>
    </w:p>
    <w:p w14:paraId="6736A65D" w14:textId="36993466" w:rsidR="007B1F39" w:rsidRDefault="007B1F39" w:rsidP="007B1F39">
      <w:pPr>
        <w:pStyle w:val="NormalWhite"/>
      </w:pPr>
    </w:p>
    <w:p w14:paraId="2E7BF523" w14:textId="64780F83" w:rsidR="007B1F39" w:rsidRDefault="007B1F39" w:rsidP="007B1F39">
      <w:pPr>
        <w:pStyle w:val="NormalWhite"/>
      </w:pPr>
    </w:p>
    <w:p w14:paraId="6CF7FF96" w14:textId="032F08B2" w:rsidR="007B1F39" w:rsidRDefault="007B1F39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08935566" wp14:editId="7ACEB95D">
            <wp:extent cx="6353175" cy="2417445"/>
            <wp:effectExtent l="0" t="0" r="9525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D4B5D" w14:textId="6187F064" w:rsidR="007B1F39" w:rsidRDefault="007B1F39" w:rsidP="007B1F39">
      <w:pPr>
        <w:pStyle w:val="NormalWhite"/>
      </w:pPr>
    </w:p>
    <w:p w14:paraId="371E11DB" w14:textId="268E6B78" w:rsidR="007B1F39" w:rsidRDefault="007B1F39" w:rsidP="007B1F39">
      <w:pPr>
        <w:pStyle w:val="NormalWhite"/>
      </w:pPr>
      <w:r>
        <w:rPr>
          <w:noProof/>
        </w:rPr>
        <w:drawing>
          <wp:inline distT="0" distB="0" distL="0" distR="0" wp14:anchorId="2135E25E" wp14:editId="522FD66A">
            <wp:extent cx="4723130" cy="1558290"/>
            <wp:effectExtent l="0" t="0" r="127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AC57" w14:textId="77777777" w:rsidR="007B1F39" w:rsidRDefault="007B1F39">
      <w:pPr>
        <w:rPr>
          <w:color w:val="FFFFFF" w:themeColor="background1"/>
        </w:rPr>
      </w:pPr>
      <w:r>
        <w:br w:type="page"/>
      </w:r>
    </w:p>
    <w:p w14:paraId="526B48FC" w14:textId="30526A78" w:rsidR="002764DD" w:rsidRDefault="002764DD" w:rsidP="002764DD">
      <w:pPr>
        <w:pStyle w:val="Heading2"/>
        <w:numPr>
          <w:ilvl w:val="0"/>
          <w:numId w:val="20"/>
        </w:numPr>
      </w:pPr>
      <w:bookmarkStart w:id="13" w:name="_Toc61013641"/>
      <w:bookmarkStart w:id="14" w:name="_Toc61014084"/>
      <w:r>
        <w:lastRenderedPageBreak/>
        <w:t>CREATE CASDK DEFINITION INCLUDE</w:t>
      </w:r>
      <w:bookmarkEnd w:id="13"/>
      <w:bookmarkEnd w:id="14"/>
    </w:p>
    <w:p w14:paraId="64CB49DE" w14:textId="65DDC667" w:rsidR="007B1F39" w:rsidRDefault="007B1F39" w:rsidP="007B1F39">
      <w:pPr>
        <w:pStyle w:val="NormalWhite"/>
      </w:pPr>
    </w:p>
    <w:p w14:paraId="081147D2" w14:textId="4147DD96" w:rsidR="007B1F39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4187642B" wp14:editId="0D8F9669">
            <wp:extent cx="3307715" cy="683895"/>
            <wp:effectExtent l="0" t="0" r="698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C91F0" w14:textId="1D6BC902" w:rsidR="00C47776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051AE7CA" wp14:editId="2609B7BC">
            <wp:extent cx="4516120" cy="3816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18C2" w14:textId="37B944B2" w:rsidR="00C47776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5F95DAEB" wp14:editId="0A38F00C">
            <wp:extent cx="5478145" cy="2122805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D44EB" w14:textId="03BCE8E5" w:rsidR="00C47776" w:rsidRDefault="00C47776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64296764" wp14:editId="5E8E3E60">
            <wp:extent cx="3068955" cy="1359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95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F58A9" w14:textId="06F3D873" w:rsidR="00C47776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60E9B2C2" wp14:editId="37654E36">
            <wp:extent cx="5852160" cy="40474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6707" w14:textId="2E243BA9" w:rsidR="00C47776" w:rsidRDefault="00C47776" w:rsidP="007B1F39">
      <w:pPr>
        <w:pStyle w:val="NormalWhite"/>
      </w:pPr>
    </w:p>
    <w:p w14:paraId="3F117F76" w14:textId="207AA1FA" w:rsidR="00C47776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07CDF1FE" wp14:editId="7ED21C35">
            <wp:extent cx="4357370" cy="2830830"/>
            <wp:effectExtent l="0" t="0" r="508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4C665" w14:textId="220A6C13" w:rsidR="00C47776" w:rsidRDefault="00C47776" w:rsidP="007B1F39">
      <w:pPr>
        <w:pStyle w:val="NormalWhite"/>
      </w:pPr>
      <w:r>
        <w:rPr>
          <w:noProof/>
        </w:rPr>
        <w:lastRenderedPageBreak/>
        <w:drawing>
          <wp:inline distT="0" distB="0" distL="0" distR="0" wp14:anchorId="6E7BADBA" wp14:editId="6175890C">
            <wp:extent cx="4723130" cy="1558290"/>
            <wp:effectExtent l="0" t="0" r="127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E827" w14:textId="31E0EF66" w:rsidR="00C47776" w:rsidRPr="007B1F39" w:rsidRDefault="00C47776" w:rsidP="007B1F39">
      <w:pPr>
        <w:pStyle w:val="NormalWhite"/>
      </w:pPr>
      <w:r>
        <w:rPr>
          <w:noProof/>
        </w:rPr>
        <w:drawing>
          <wp:inline distT="0" distB="0" distL="0" distR="0" wp14:anchorId="29ACF3C3" wp14:editId="60B22563">
            <wp:extent cx="6858000" cy="40538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A16C" w14:textId="62F6949C" w:rsidR="002764DD" w:rsidRDefault="002764DD" w:rsidP="007B1F39">
      <w:pPr>
        <w:pStyle w:val="NormalWhite"/>
      </w:pPr>
    </w:p>
    <w:p w14:paraId="28B0167D" w14:textId="19FCF412" w:rsidR="007B1F39" w:rsidRDefault="007B1F39">
      <w:r>
        <w:br w:type="page"/>
      </w:r>
    </w:p>
    <w:p w14:paraId="01AB75BF" w14:textId="51129D56" w:rsidR="002764DD" w:rsidRDefault="002764DD" w:rsidP="002764DD">
      <w:pPr>
        <w:pStyle w:val="Heading2"/>
        <w:numPr>
          <w:ilvl w:val="0"/>
          <w:numId w:val="20"/>
        </w:numPr>
      </w:pPr>
      <w:bookmarkStart w:id="15" w:name="_Toc61013642"/>
      <w:bookmarkStart w:id="16" w:name="_Toc61014085"/>
      <w:r>
        <w:lastRenderedPageBreak/>
        <w:t>CREATE CASDK IMPLEMENTATION INCLUDE</w:t>
      </w:r>
      <w:bookmarkEnd w:id="15"/>
      <w:bookmarkEnd w:id="16"/>
    </w:p>
    <w:p w14:paraId="522ACD93" w14:textId="77777777" w:rsidR="00C47776" w:rsidRPr="00C47776" w:rsidRDefault="00C47776" w:rsidP="00C47776">
      <w:pPr>
        <w:pStyle w:val="NormalWhite"/>
      </w:pPr>
    </w:p>
    <w:p w14:paraId="33D3F16E" w14:textId="77777777" w:rsidR="00C47776" w:rsidRDefault="00C47776">
      <w:r>
        <w:rPr>
          <w:noProof/>
        </w:rPr>
        <w:drawing>
          <wp:inline distT="0" distB="0" distL="0" distR="0" wp14:anchorId="2E288C79" wp14:editId="28A8788D">
            <wp:extent cx="3307715" cy="683895"/>
            <wp:effectExtent l="0" t="0" r="698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699BE" w14:textId="77777777" w:rsidR="00C47776" w:rsidRDefault="00C47776"/>
    <w:p w14:paraId="1A6F5744" w14:textId="77777777" w:rsidR="00C47776" w:rsidRDefault="00C47776">
      <w:r>
        <w:rPr>
          <w:noProof/>
        </w:rPr>
        <w:drawing>
          <wp:inline distT="0" distB="0" distL="0" distR="0" wp14:anchorId="1EA9D36B" wp14:editId="19CA25A0">
            <wp:extent cx="4516120" cy="38163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454C" w14:textId="77777777" w:rsidR="00C47776" w:rsidRDefault="00C47776">
      <w:r>
        <w:rPr>
          <w:noProof/>
        </w:rPr>
        <w:drawing>
          <wp:inline distT="0" distB="0" distL="0" distR="0" wp14:anchorId="3B54DF68" wp14:editId="27DDADF2">
            <wp:extent cx="5478145" cy="2122805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BD989" w14:textId="77777777" w:rsidR="00C47776" w:rsidRDefault="00C47776">
      <w:r>
        <w:rPr>
          <w:noProof/>
        </w:rPr>
        <w:drawing>
          <wp:inline distT="0" distB="0" distL="0" distR="0" wp14:anchorId="71D875D1" wp14:editId="225E1F17">
            <wp:extent cx="3084830" cy="1383665"/>
            <wp:effectExtent l="0" t="0" r="127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6030A" w14:textId="77777777" w:rsidR="00C47776" w:rsidRDefault="00C47776"/>
    <w:p w14:paraId="15ECCE63" w14:textId="77777777" w:rsidR="00C47776" w:rsidRDefault="00C47776">
      <w:r>
        <w:rPr>
          <w:noProof/>
        </w:rPr>
        <w:lastRenderedPageBreak/>
        <w:drawing>
          <wp:inline distT="0" distB="0" distL="0" distR="0" wp14:anchorId="004BA01B" wp14:editId="61CF107D">
            <wp:extent cx="5876290" cy="41027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8C50" w14:textId="77777777" w:rsidR="00C47776" w:rsidRDefault="00C47776"/>
    <w:p w14:paraId="30AD9289" w14:textId="33FFA2A4" w:rsidR="00C47776" w:rsidRDefault="00C47776"/>
    <w:p w14:paraId="33BC7F5E" w14:textId="77777777" w:rsidR="00C47776" w:rsidRDefault="00C47776"/>
    <w:p w14:paraId="08E90D18" w14:textId="77777777" w:rsidR="00C47776" w:rsidRDefault="00C47776">
      <w:r>
        <w:rPr>
          <w:noProof/>
        </w:rPr>
        <w:drawing>
          <wp:inline distT="0" distB="0" distL="0" distR="0" wp14:anchorId="3054E55D" wp14:editId="6A7B625C">
            <wp:extent cx="4364990" cy="2838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AD736" w14:textId="3504F468" w:rsidR="00C47776" w:rsidRDefault="00C47776">
      <w:r>
        <w:rPr>
          <w:noProof/>
        </w:rPr>
        <w:lastRenderedPageBreak/>
        <w:drawing>
          <wp:inline distT="0" distB="0" distL="0" distR="0" wp14:anchorId="75794486" wp14:editId="0D69F5BC">
            <wp:extent cx="4723130" cy="1558290"/>
            <wp:effectExtent l="0" t="0" r="127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E622" w14:textId="4C02C6CF" w:rsidR="007B1F39" w:rsidRDefault="00C47776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5641AAA4" wp14:editId="70A98FD4">
            <wp:extent cx="6858000" cy="40544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F39">
        <w:br w:type="page"/>
      </w:r>
    </w:p>
    <w:p w14:paraId="7D9FC9E6" w14:textId="52EF5BD3" w:rsidR="002764DD" w:rsidRDefault="002764DD" w:rsidP="002764DD">
      <w:pPr>
        <w:pStyle w:val="Heading2"/>
        <w:numPr>
          <w:ilvl w:val="0"/>
          <w:numId w:val="20"/>
        </w:numPr>
      </w:pPr>
      <w:bookmarkStart w:id="17" w:name="_Toc61013643"/>
      <w:bookmarkStart w:id="18" w:name="_Toc61014086"/>
      <w:r>
        <w:lastRenderedPageBreak/>
        <w:t>CREATE CASDK SYNTAX CHECK PROGRAM</w:t>
      </w:r>
      <w:bookmarkEnd w:id="17"/>
      <w:bookmarkEnd w:id="18"/>
    </w:p>
    <w:p w14:paraId="6F314833" w14:textId="77777777" w:rsidR="00C47776" w:rsidRDefault="00C47776"/>
    <w:p w14:paraId="3099EF12" w14:textId="77777777" w:rsidR="00C47776" w:rsidRDefault="00C47776">
      <w:r>
        <w:rPr>
          <w:noProof/>
        </w:rPr>
        <w:drawing>
          <wp:inline distT="0" distB="0" distL="0" distR="0" wp14:anchorId="207EA670" wp14:editId="2E25EA16">
            <wp:extent cx="3307715" cy="683895"/>
            <wp:effectExtent l="0" t="0" r="6985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03CA4" w14:textId="77777777" w:rsidR="00C47776" w:rsidRDefault="00C47776">
      <w:r>
        <w:rPr>
          <w:noProof/>
        </w:rPr>
        <w:drawing>
          <wp:inline distT="0" distB="0" distL="0" distR="0" wp14:anchorId="2A6F9038" wp14:editId="605345AC">
            <wp:extent cx="4516120" cy="3816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19B2F" w14:textId="77777777" w:rsidR="00C47776" w:rsidRDefault="00C47776">
      <w:r>
        <w:rPr>
          <w:noProof/>
        </w:rPr>
        <w:drawing>
          <wp:inline distT="0" distB="0" distL="0" distR="0" wp14:anchorId="7D29B2C8" wp14:editId="35A5440A">
            <wp:extent cx="5478145" cy="2122805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BAAC" w14:textId="77777777" w:rsidR="00C47776" w:rsidRDefault="00C47776">
      <w:r>
        <w:rPr>
          <w:noProof/>
        </w:rPr>
        <w:drawing>
          <wp:inline distT="0" distB="0" distL="0" distR="0" wp14:anchorId="70E6CFDE" wp14:editId="54AD0E24">
            <wp:extent cx="3093085" cy="13754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95D7" w14:textId="77777777" w:rsidR="00C47776" w:rsidRDefault="00C47776">
      <w:r>
        <w:rPr>
          <w:noProof/>
        </w:rPr>
        <w:lastRenderedPageBreak/>
        <w:drawing>
          <wp:inline distT="0" distB="0" distL="0" distR="0" wp14:anchorId="5476DC37" wp14:editId="549D2712">
            <wp:extent cx="5908040" cy="494601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0FEF3" w14:textId="43B1393C" w:rsidR="00C47776" w:rsidRDefault="00C47776">
      <w:r>
        <w:rPr>
          <w:noProof/>
        </w:rPr>
        <w:drawing>
          <wp:inline distT="0" distB="0" distL="0" distR="0" wp14:anchorId="7B5D2A08" wp14:editId="4E55E37D">
            <wp:extent cx="4364990" cy="28384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7FFA" w14:textId="2B8F2227" w:rsidR="00C47776" w:rsidRDefault="00C47776">
      <w:r>
        <w:rPr>
          <w:noProof/>
        </w:rPr>
        <w:lastRenderedPageBreak/>
        <w:drawing>
          <wp:inline distT="0" distB="0" distL="0" distR="0" wp14:anchorId="56112703" wp14:editId="2FB771A2">
            <wp:extent cx="4723130" cy="1558290"/>
            <wp:effectExtent l="0" t="0" r="127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7D088" w14:textId="249A04A7" w:rsidR="00C47776" w:rsidRDefault="00C47776"/>
    <w:p w14:paraId="43A29641" w14:textId="17EB5ED2" w:rsidR="007B1F39" w:rsidRDefault="00C47776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0D96410D" wp14:editId="0C188B05">
            <wp:extent cx="6858000" cy="40595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F39">
        <w:br w:type="page"/>
      </w:r>
    </w:p>
    <w:p w14:paraId="03DD8D23" w14:textId="28DD5247" w:rsidR="002764DD" w:rsidRDefault="002764DD" w:rsidP="002764DD">
      <w:pPr>
        <w:pStyle w:val="Heading2"/>
        <w:numPr>
          <w:ilvl w:val="0"/>
          <w:numId w:val="20"/>
        </w:numPr>
      </w:pPr>
      <w:bookmarkStart w:id="19" w:name="_Toc61013644"/>
      <w:bookmarkStart w:id="20" w:name="_Toc61014087"/>
      <w:r>
        <w:lastRenderedPageBreak/>
        <w:t>RELEASE WORKBENCH REQUEST</w:t>
      </w:r>
      <w:bookmarkEnd w:id="19"/>
      <w:bookmarkEnd w:id="20"/>
    </w:p>
    <w:p w14:paraId="4DAA4948" w14:textId="77777777" w:rsidR="007B1F39" w:rsidRPr="007B1F39" w:rsidRDefault="007B1F39" w:rsidP="007B1F39">
      <w:pPr>
        <w:pStyle w:val="NormalWhite"/>
      </w:pPr>
    </w:p>
    <w:p w14:paraId="165C046D" w14:textId="77777777" w:rsidR="00C47776" w:rsidRDefault="00C47776">
      <w:r>
        <w:rPr>
          <w:noProof/>
        </w:rPr>
        <w:drawing>
          <wp:inline distT="0" distB="0" distL="0" distR="0" wp14:anchorId="341BE52D" wp14:editId="066574AF">
            <wp:extent cx="3228340" cy="7073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055A" w14:textId="77777777" w:rsidR="00C47776" w:rsidRDefault="00C47776">
      <w:r>
        <w:rPr>
          <w:noProof/>
        </w:rPr>
        <w:drawing>
          <wp:inline distT="0" distB="0" distL="0" distR="0" wp14:anchorId="2E96C371" wp14:editId="5D692E14">
            <wp:extent cx="5788660" cy="419798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00526" w14:textId="77777777" w:rsidR="00C47776" w:rsidRDefault="00C47776">
      <w:r>
        <w:rPr>
          <w:noProof/>
        </w:rPr>
        <w:lastRenderedPageBreak/>
        <w:drawing>
          <wp:inline distT="0" distB="0" distL="0" distR="0" wp14:anchorId="42C5F10E" wp14:editId="108FF059">
            <wp:extent cx="6858000" cy="41040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8955F" w14:textId="77777777" w:rsidR="00C47776" w:rsidRDefault="00C47776">
      <w:r>
        <w:rPr>
          <w:noProof/>
        </w:rPr>
        <w:drawing>
          <wp:inline distT="0" distB="0" distL="0" distR="0" wp14:anchorId="49C9B52E" wp14:editId="4C42B891">
            <wp:extent cx="6858000" cy="401701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50DD" w14:textId="143DA788" w:rsidR="002764DD" w:rsidRDefault="00C47776">
      <w:r>
        <w:rPr>
          <w:noProof/>
        </w:rPr>
        <w:lastRenderedPageBreak/>
        <w:drawing>
          <wp:inline distT="0" distB="0" distL="0" distR="0" wp14:anchorId="2B6B5952" wp14:editId="4DEC67B4">
            <wp:extent cx="6858000" cy="2453005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64DD">
        <w:br w:type="page"/>
      </w:r>
    </w:p>
    <w:p w14:paraId="029A39A9" w14:textId="0AC9B3BA" w:rsidR="002764DD" w:rsidRDefault="002764DD" w:rsidP="002764DD">
      <w:pPr>
        <w:pStyle w:val="Heading1"/>
      </w:pPr>
      <w:bookmarkStart w:id="21" w:name="_Toc61013645"/>
      <w:bookmarkStart w:id="22" w:name="_Toc61014088"/>
      <w:r>
        <w:lastRenderedPageBreak/>
        <w:t>HOW TO USE THE SDK</w:t>
      </w:r>
      <w:bookmarkEnd w:id="21"/>
      <w:bookmarkEnd w:id="22"/>
    </w:p>
    <w:p w14:paraId="7700989F" w14:textId="136F8B1D" w:rsidR="002764DD" w:rsidRDefault="002764DD" w:rsidP="002764DD">
      <w:pPr>
        <w:pStyle w:val="Heading2"/>
        <w:numPr>
          <w:ilvl w:val="0"/>
          <w:numId w:val="21"/>
        </w:numPr>
      </w:pPr>
      <w:bookmarkStart w:id="23" w:name="_Toc61013646"/>
      <w:bookmarkStart w:id="24" w:name="_Toc61014089"/>
      <w:r>
        <w:t>INCLUDE FOR PROGRAMS/REPORTS</w:t>
      </w:r>
      <w:bookmarkEnd w:id="23"/>
      <w:bookmarkEnd w:id="24"/>
    </w:p>
    <w:p w14:paraId="0A520DB1" w14:textId="23E37A93" w:rsidR="00C47776" w:rsidRDefault="00C47776" w:rsidP="00C47776">
      <w:pPr>
        <w:pStyle w:val="NormalWhite"/>
      </w:pPr>
      <w:r>
        <w:rPr>
          <w:noProof/>
        </w:rPr>
        <w:drawing>
          <wp:inline distT="0" distB="0" distL="0" distR="0" wp14:anchorId="68FB4434" wp14:editId="2D2FF555">
            <wp:extent cx="4953635" cy="15506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3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DB17946" w14:textId="7AA278F3" w:rsidR="002764DD" w:rsidRDefault="002764DD" w:rsidP="002764DD">
      <w:pPr>
        <w:pStyle w:val="Heading2"/>
        <w:numPr>
          <w:ilvl w:val="0"/>
          <w:numId w:val="21"/>
        </w:numPr>
      </w:pPr>
      <w:bookmarkStart w:id="25" w:name="_Toc61013647"/>
      <w:bookmarkStart w:id="26" w:name="_Toc61014090"/>
      <w:r>
        <w:lastRenderedPageBreak/>
        <w:t>INCLUDE FOR FUNCTIONAL MODULES</w:t>
      </w:r>
      <w:bookmarkEnd w:id="25"/>
      <w:bookmarkEnd w:id="26"/>
    </w:p>
    <w:p w14:paraId="22BE1779" w14:textId="73C1393A" w:rsidR="00C47776" w:rsidRDefault="00C47776" w:rsidP="00C47776">
      <w:pPr>
        <w:pStyle w:val="NormalWhite"/>
      </w:pPr>
      <w:r>
        <w:rPr>
          <w:noProof/>
        </w:rPr>
        <w:drawing>
          <wp:inline distT="0" distB="0" distL="0" distR="0" wp14:anchorId="7FC6F160" wp14:editId="5E0B54CE">
            <wp:extent cx="5422900" cy="1733550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2910852" w14:textId="333AA942" w:rsidR="002764DD" w:rsidRDefault="002764DD" w:rsidP="002764DD">
      <w:pPr>
        <w:pStyle w:val="Heading2"/>
        <w:numPr>
          <w:ilvl w:val="0"/>
          <w:numId w:val="21"/>
        </w:numPr>
      </w:pPr>
      <w:bookmarkStart w:id="27" w:name="_Toc61013648"/>
      <w:bookmarkStart w:id="28" w:name="_Toc61014091"/>
      <w:r>
        <w:lastRenderedPageBreak/>
        <w:t>INCLUDE FOR GLOBAL CLASSES</w:t>
      </w:r>
      <w:bookmarkEnd w:id="27"/>
      <w:bookmarkEnd w:id="28"/>
    </w:p>
    <w:p w14:paraId="44EA2CFC" w14:textId="3A43FFED" w:rsidR="002764DD" w:rsidRDefault="002764DD" w:rsidP="00B83852">
      <w:pPr>
        <w:pStyle w:val="NormalWhite"/>
      </w:pPr>
    </w:p>
    <w:p w14:paraId="5DBE098D" w14:textId="7FB1F2A9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650678FA" wp14:editId="445C0D86">
            <wp:extent cx="5362575" cy="1600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2937" w14:textId="62831548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08F18082" wp14:editId="33DBA2F1">
            <wp:extent cx="5657850" cy="1133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6CB" w14:textId="447AAEF3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31967E2A" wp14:editId="7572DB95">
            <wp:extent cx="5263515" cy="413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5ED5" w14:textId="1FF54833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0F36C3BD" wp14:editId="42FFDE2F">
            <wp:extent cx="5676900" cy="121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9450" w14:textId="5BD404E2" w:rsidR="00B83852" w:rsidRDefault="00B83852" w:rsidP="00B83852">
      <w:pPr>
        <w:pStyle w:val="NormalWhite"/>
      </w:pPr>
      <w:r>
        <w:rPr>
          <w:noProof/>
        </w:rPr>
        <w:drawing>
          <wp:inline distT="0" distB="0" distL="0" distR="0" wp14:anchorId="35C95C5A" wp14:editId="08E8B281">
            <wp:extent cx="6581775" cy="1162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3694" w14:textId="3C85B8A6" w:rsidR="00B83852" w:rsidRPr="002764DD" w:rsidRDefault="00B83852" w:rsidP="00B83852">
      <w:pPr>
        <w:pStyle w:val="NormalWhite"/>
      </w:pPr>
    </w:p>
    <w:sectPr w:rsidR="00B83852" w:rsidRPr="002764DD" w:rsidSect="008E0E21">
      <w:pgSz w:w="12240" w:h="15840" w:code="1"/>
      <w:pgMar w:top="720" w:right="720" w:bottom="720" w:left="720" w:header="289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5558C5" w14:textId="77777777" w:rsidR="003071D2" w:rsidRDefault="003071D2" w:rsidP="00B7244E">
      <w:r>
        <w:separator/>
      </w:r>
    </w:p>
  </w:endnote>
  <w:endnote w:type="continuationSeparator" w:id="0">
    <w:p w14:paraId="6D9584FB" w14:textId="77777777" w:rsidR="003071D2" w:rsidRDefault="003071D2" w:rsidP="00B72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2659"/>
      <w:gridCol w:w="6205"/>
      <w:gridCol w:w="1774"/>
    </w:tblGrid>
    <w:tr w:rsidR="00AD2941" w14:paraId="27B0FB39" w14:textId="77777777" w:rsidTr="008E0E21">
      <w:trPr>
        <w:trHeight w:val="793"/>
      </w:trPr>
      <w:tc>
        <w:tcPr>
          <w:tcW w:w="2659" w:type="dxa"/>
          <w:shd w:val="clear" w:color="auto" w:fill="FFFFFF" w:themeFill="background1"/>
          <w:vAlign w:val="center"/>
        </w:tcPr>
        <w:p w14:paraId="2DEB995A" w14:textId="221385CD" w:rsidR="00AD2941" w:rsidRPr="00E77D6F" w:rsidRDefault="00AD2941" w:rsidP="00B7244E">
          <w:pPr>
            <w:pStyle w:val="Footer"/>
          </w:pPr>
        </w:p>
      </w:tc>
      <w:tc>
        <w:tcPr>
          <w:tcW w:w="6205" w:type="dxa"/>
          <w:shd w:val="clear" w:color="auto" w:fill="FFFFFF" w:themeFill="background1"/>
        </w:tcPr>
        <w:p w14:paraId="4266E6E4" w14:textId="77777777" w:rsidR="00AD2941" w:rsidRPr="00F705BA" w:rsidRDefault="00AD2941" w:rsidP="00B7244E">
          <w:pPr>
            <w:pStyle w:val="Header"/>
          </w:pPr>
        </w:p>
      </w:tc>
      <w:tc>
        <w:tcPr>
          <w:tcW w:w="1774" w:type="dxa"/>
          <w:shd w:val="clear" w:color="auto" w:fill="FFFFFF" w:themeFill="background1"/>
          <w:vAlign w:val="center"/>
        </w:tcPr>
        <w:sdt>
          <w:sdtPr>
            <w:rPr>
              <w:rStyle w:val="PageNumber"/>
            </w:rPr>
            <w:id w:val="396635694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00B48077" w14:textId="77777777" w:rsidR="00AD2941" w:rsidRPr="00F705BA" w:rsidRDefault="00AD2941" w:rsidP="002A5BA5">
              <w:pPr>
                <w:pStyle w:val="Footer"/>
                <w:jc w:val="right"/>
              </w:pPr>
              <w:r w:rsidRPr="00F705BA">
                <w:rPr>
                  <w:rStyle w:val="PageNumber"/>
                  <w:szCs w:val="20"/>
                </w:rPr>
                <w:fldChar w:fldCharType="begin"/>
              </w:r>
              <w:r w:rsidRPr="00F705BA">
                <w:rPr>
                  <w:rStyle w:val="PageNumber"/>
                  <w:szCs w:val="20"/>
                </w:rPr>
                <w:instrText xml:space="preserve"> PAGE </w:instrText>
              </w:r>
              <w:r w:rsidRPr="00F705BA">
                <w:rPr>
                  <w:rStyle w:val="PageNumber"/>
                  <w:szCs w:val="20"/>
                </w:rPr>
                <w:fldChar w:fldCharType="separate"/>
              </w:r>
              <w:r w:rsidR="001F3540">
                <w:rPr>
                  <w:rStyle w:val="PageNumber"/>
                  <w:noProof/>
                  <w:szCs w:val="20"/>
                </w:rPr>
                <w:t>6</w:t>
              </w:r>
              <w:r w:rsidRPr="00F705BA">
                <w:rPr>
                  <w:rStyle w:val="PageNumber"/>
                  <w:szCs w:val="20"/>
                </w:rPr>
                <w:fldChar w:fldCharType="end"/>
              </w:r>
            </w:p>
          </w:sdtContent>
        </w:sdt>
      </w:tc>
    </w:tr>
  </w:tbl>
  <w:p w14:paraId="4E6AD1A8" w14:textId="320F415C" w:rsidR="008E0E21" w:rsidRDefault="008E0E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80F68E" w14:textId="77777777" w:rsidR="003071D2" w:rsidRDefault="003071D2" w:rsidP="00B7244E">
      <w:r>
        <w:separator/>
      </w:r>
    </w:p>
  </w:footnote>
  <w:footnote w:type="continuationSeparator" w:id="0">
    <w:p w14:paraId="7C61A692" w14:textId="77777777" w:rsidR="003071D2" w:rsidRDefault="003071D2" w:rsidP="00B724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0504529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08539384" w14:textId="77777777" w:rsidR="0032399A" w:rsidRDefault="0032399A" w:rsidP="00B7244E">
        <w:pPr>
          <w:pStyle w:val="Head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94EF2D8" w14:textId="77777777" w:rsidR="0032399A" w:rsidRDefault="0032399A" w:rsidP="00B724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3E214C" w14:textId="77777777" w:rsidR="0032399A" w:rsidRDefault="0032399A" w:rsidP="00B7244E">
    <w:pPr>
      <w:pStyle w:val="Header"/>
      <w:rPr>
        <w:rStyle w:val="PageNumber"/>
      </w:rPr>
    </w:pPr>
  </w:p>
  <w:p w14:paraId="40903428" w14:textId="77777777" w:rsidR="0032399A" w:rsidRDefault="0032399A" w:rsidP="00B724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6F602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7449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2244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B8D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2B07C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2E22C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8E9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524E1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38C1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5AE40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F9002F"/>
    <w:multiLevelType w:val="hybridMultilevel"/>
    <w:tmpl w:val="3F0AEC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FF1C4B"/>
    <w:multiLevelType w:val="hybridMultilevel"/>
    <w:tmpl w:val="41DCE9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983D53"/>
    <w:multiLevelType w:val="multilevel"/>
    <w:tmpl w:val="BBCCF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3117996"/>
    <w:multiLevelType w:val="hybridMultilevel"/>
    <w:tmpl w:val="6526CF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F074A"/>
    <w:multiLevelType w:val="hybridMultilevel"/>
    <w:tmpl w:val="8D1CE7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384A41"/>
    <w:multiLevelType w:val="hybridMultilevel"/>
    <w:tmpl w:val="46324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824E07"/>
    <w:multiLevelType w:val="hybridMultilevel"/>
    <w:tmpl w:val="15D87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111DB6"/>
    <w:multiLevelType w:val="hybridMultilevel"/>
    <w:tmpl w:val="FF54F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A12CEB"/>
    <w:multiLevelType w:val="hybridMultilevel"/>
    <w:tmpl w:val="C6F2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134192"/>
    <w:multiLevelType w:val="hybridMultilevel"/>
    <w:tmpl w:val="89B21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1C233A"/>
    <w:multiLevelType w:val="hybridMultilevel"/>
    <w:tmpl w:val="60D2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F30DED"/>
    <w:multiLevelType w:val="hybridMultilevel"/>
    <w:tmpl w:val="DD68A3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2"/>
  </w:num>
  <w:num w:numId="3">
    <w:abstractNumId w:val="20"/>
  </w:num>
  <w:num w:numId="4">
    <w:abstractNumId w:val="13"/>
  </w:num>
  <w:num w:numId="5">
    <w:abstractNumId w:val="11"/>
  </w:num>
  <w:num w:numId="6">
    <w:abstractNumId w:val="14"/>
  </w:num>
  <w:num w:numId="7">
    <w:abstractNumId w:val="18"/>
  </w:num>
  <w:num w:numId="8">
    <w:abstractNumId w:val="19"/>
  </w:num>
  <w:num w:numId="9">
    <w:abstractNumId w:val="21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10"/>
  </w:num>
  <w:num w:numId="21">
    <w:abstractNumId w:val="15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removePersonalInformation/>
  <w:removeDateAndTim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24EB"/>
    <w:rsid w:val="00000EF7"/>
    <w:rsid w:val="00005EAD"/>
    <w:rsid w:val="00017F7A"/>
    <w:rsid w:val="00020E6F"/>
    <w:rsid w:val="00021216"/>
    <w:rsid w:val="00022EDB"/>
    <w:rsid w:val="000300EF"/>
    <w:rsid w:val="0004136F"/>
    <w:rsid w:val="00044129"/>
    <w:rsid w:val="00047A4E"/>
    <w:rsid w:val="00056B1A"/>
    <w:rsid w:val="00071CB3"/>
    <w:rsid w:val="00072C42"/>
    <w:rsid w:val="00073FC1"/>
    <w:rsid w:val="000749AA"/>
    <w:rsid w:val="000817EE"/>
    <w:rsid w:val="00090800"/>
    <w:rsid w:val="00092BF7"/>
    <w:rsid w:val="00097B3E"/>
    <w:rsid w:val="000B53FE"/>
    <w:rsid w:val="000C02E5"/>
    <w:rsid w:val="000C0C84"/>
    <w:rsid w:val="000C19DD"/>
    <w:rsid w:val="000C2126"/>
    <w:rsid w:val="000D7FD4"/>
    <w:rsid w:val="000E2ADE"/>
    <w:rsid w:val="000E4DDA"/>
    <w:rsid w:val="000E5C71"/>
    <w:rsid w:val="000F426F"/>
    <w:rsid w:val="000F4644"/>
    <w:rsid w:val="00104128"/>
    <w:rsid w:val="001132E1"/>
    <w:rsid w:val="00116422"/>
    <w:rsid w:val="00125DF8"/>
    <w:rsid w:val="001320AC"/>
    <w:rsid w:val="00134BC2"/>
    <w:rsid w:val="00136B70"/>
    <w:rsid w:val="00140206"/>
    <w:rsid w:val="0015019A"/>
    <w:rsid w:val="00153581"/>
    <w:rsid w:val="00157746"/>
    <w:rsid w:val="0018213C"/>
    <w:rsid w:val="001840CD"/>
    <w:rsid w:val="001A26FE"/>
    <w:rsid w:val="001A531B"/>
    <w:rsid w:val="001A6F00"/>
    <w:rsid w:val="001B28D2"/>
    <w:rsid w:val="001D13FE"/>
    <w:rsid w:val="001D1DC4"/>
    <w:rsid w:val="001D2EC5"/>
    <w:rsid w:val="001E70AA"/>
    <w:rsid w:val="001F1356"/>
    <w:rsid w:val="001F3540"/>
    <w:rsid w:val="001F3EDC"/>
    <w:rsid w:val="001F4472"/>
    <w:rsid w:val="001F5CAE"/>
    <w:rsid w:val="00206327"/>
    <w:rsid w:val="00206C67"/>
    <w:rsid w:val="002076EF"/>
    <w:rsid w:val="00225E3D"/>
    <w:rsid w:val="00233294"/>
    <w:rsid w:val="002340F4"/>
    <w:rsid w:val="00236C25"/>
    <w:rsid w:val="00251DD0"/>
    <w:rsid w:val="00256297"/>
    <w:rsid w:val="00261F11"/>
    <w:rsid w:val="002624F0"/>
    <w:rsid w:val="002664EF"/>
    <w:rsid w:val="00266A61"/>
    <w:rsid w:val="002764DD"/>
    <w:rsid w:val="00296B35"/>
    <w:rsid w:val="0029769D"/>
    <w:rsid w:val="00297847"/>
    <w:rsid w:val="00297E4C"/>
    <w:rsid w:val="002A0961"/>
    <w:rsid w:val="002A1D0A"/>
    <w:rsid w:val="002A3F50"/>
    <w:rsid w:val="002A5BA5"/>
    <w:rsid w:val="002B3517"/>
    <w:rsid w:val="002B6DDC"/>
    <w:rsid w:val="002B6ED1"/>
    <w:rsid w:val="002C0407"/>
    <w:rsid w:val="002C1524"/>
    <w:rsid w:val="002C3D62"/>
    <w:rsid w:val="002D3E61"/>
    <w:rsid w:val="002D49C5"/>
    <w:rsid w:val="002E0DDD"/>
    <w:rsid w:val="002E2756"/>
    <w:rsid w:val="002E5244"/>
    <w:rsid w:val="002E5502"/>
    <w:rsid w:val="002E70EC"/>
    <w:rsid w:val="002F16CE"/>
    <w:rsid w:val="002F3F0C"/>
    <w:rsid w:val="002F56B0"/>
    <w:rsid w:val="003071D2"/>
    <w:rsid w:val="00315FFC"/>
    <w:rsid w:val="003204B4"/>
    <w:rsid w:val="00321AF3"/>
    <w:rsid w:val="0032399A"/>
    <w:rsid w:val="00324CF6"/>
    <w:rsid w:val="003250EA"/>
    <w:rsid w:val="00333E6A"/>
    <w:rsid w:val="003353A8"/>
    <w:rsid w:val="003361A5"/>
    <w:rsid w:val="0033759B"/>
    <w:rsid w:val="003547D1"/>
    <w:rsid w:val="0036302B"/>
    <w:rsid w:val="0037272C"/>
    <w:rsid w:val="0037798D"/>
    <w:rsid w:val="00384F04"/>
    <w:rsid w:val="00387373"/>
    <w:rsid w:val="00390F1C"/>
    <w:rsid w:val="00391728"/>
    <w:rsid w:val="00392774"/>
    <w:rsid w:val="00394FEC"/>
    <w:rsid w:val="003A10AF"/>
    <w:rsid w:val="003A21CA"/>
    <w:rsid w:val="003C7515"/>
    <w:rsid w:val="003D127B"/>
    <w:rsid w:val="003D181F"/>
    <w:rsid w:val="003D5CD3"/>
    <w:rsid w:val="003D630C"/>
    <w:rsid w:val="003F6A04"/>
    <w:rsid w:val="00400A5D"/>
    <w:rsid w:val="00412447"/>
    <w:rsid w:val="00415473"/>
    <w:rsid w:val="00415D62"/>
    <w:rsid w:val="0042742A"/>
    <w:rsid w:val="00432FF5"/>
    <w:rsid w:val="0043454C"/>
    <w:rsid w:val="00434DEB"/>
    <w:rsid w:val="004370EB"/>
    <w:rsid w:val="004465E6"/>
    <w:rsid w:val="004522CD"/>
    <w:rsid w:val="00452462"/>
    <w:rsid w:val="0046144F"/>
    <w:rsid w:val="00475139"/>
    <w:rsid w:val="00475B12"/>
    <w:rsid w:val="00484CA7"/>
    <w:rsid w:val="004A090E"/>
    <w:rsid w:val="004A0DED"/>
    <w:rsid w:val="004A6442"/>
    <w:rsid w:val="004C2B9F"/>
    <w:rsid w:val="004C5908"/>
    <w:rsid w:val="004E0C50"/>
    <w:rsid w:val="004E31F6"/>
    <w:rsid w:val="004E57A1"/>
    <w:rsid w:val="004E5C7F"/>
    <w:rsid w:val="004F6E1B"/>
    <w:rsid w:val="005107DC"/>
    <w:rsid w:val="005178D0"/>
    <w:rsid w:val="00520D2C"/>
    <w:rsid w:val="005221E5"/>
    <w:rsid w:val="005222E1"/>
    <w:rsid w:val="005255E5"/>
    <w:rsid w:val="00530530"/>
    <w:rsid w:val="005309AF"/>
    <w:rsid w:val="00532372"/>
    <w:rsid w:val="0053513F"/>
    <w:rsid w:val="00541BF5"/>
    <w:rsid w:val="005427F6"/>
    <w:rsid w:val="0054426D"/>
    <w:rsid w:val="00546C0B"/>
    <w:rsid w:val="005518C4"/>
    <w:rsid w:val="00552BC3"/>
    <w:rsid w:val="0056341A"/>
    <w:rsid w:val="005643C6"/>
    <w:rsid w:val="00567E9A"/>
    <w:rsid w:val="005708F0"/>
    <w:rsid w:val="00572FDF"/>
    <w:rsid w:val="0058196D"/>
    <w:rsid w:val="005931E8"/>
    <w:rsid w:val="0059543A"/>
    <w:rsid w:val="005A1675"/>
    <w:rsid w:val="005A43BA"/>
    <w:rsid w:val="005A75DC"/>
    <w:rsid w:val="005A7D0F"/>
    <w:rsid w:val="005B3844"/>
    <w:rsid w:val="005B7521"/>
    <w:rsid w:val="005C6FD3"/>
    <w:rsid w:val="005D4761"/>
    <w:rsid w:val="005E2308"/>
    <w:rsid w:val="005E4BDF"/>
    <w:rsid w:val="006004AC"/>
    <w:rsid w:val="00603833"/>
    <w:rsid w:val="00606470"/>
    <w:rsid w:val="006068D2"/>
    <w:rsid w:val="00620D24"/>
    <w:rsid w:val="00626E2F"/>
    <w:rsid w:val="006314D5"/>
    <w:rsid w:val="0063313B"/>
    <w:rsid w:val="00635D76"/>
    <w:rsid w:val="00654B90"/>
    <w:rsid w:val="006560DA"/>
    <w:rsid w:val="0066367C"/>
    <w:rsid w:val="0067284F"/>
    <w:rsid w:val="006A4ABE"/>
    <w:rsid w:val="006A692A"/>
    <w:rsid w:val="006A7F36"/>
    <w:rsid w:val="006C0101"/>
    <w:rsid w:val="006C60E6"/>
    <w:rsid w:val="006D1A41"/>
    <w:rsid w:val="006D33C2"/>
    <w:rsid w:val="006D5AB1"/>
    <w:rsid w:val="006E0CA6"/>
    <w:rsid w:val="006E5382"/>
    <w:rsid w:val="0070225B"/>
    <w:rsid w:val="00703E20"/>
    <w:rsid w:val="0070604C"/>
    <w:rsid w:val="007161C2"/>
    <w:rsid w:val="00752F43"/>
    <w:rsid w:val="00757285"/>
    <w:rsid w:val="00763721"/>
    <w:rsid w:val="007667FC"/>
    <w:rsid w:val="00766E44"/>
    <w:rsid w:val="007735A6"/>
    <w:rsid w:val="00780D61"/>
    <w:rsid w:val="007835FA"/>
    <w:rsid w:val="00791D0F"/>
    <w:rsid w:val="007B1F39"/>
    <w:rsid w:val="007B3515"/>
    <w:rsid w:val="007B5ECB"/>
    <w:rsid w:val="007B684A"/>
    <w:rsid w:val="007B744F"/>
    <w:rsid w:val="007C4FC6"/>
    <w:rsid w:val="007C5C45"/>
    <w:rsid w:val="007D74A0"/>
    <w:rsid w:val="007E4AF1"/>
    <w:rsid w:val="007E6D49"/>
    <w:rsid w:val="008154B0"/>
    <w:rsid w:val="0081777C"/>
    <w:rsid w:val="0083037D"/>
    <w:rsid w:val="0083384A"/>
    <w:rsid w:val="0085479B"/>
    <w:rsid w:val="00854D35"/>
    <w:rsid w:val="00857809"/>
    <w:rsid w:val="00860169"/>
    <w:rsid w:val="00876D14"/>
    <w:rsid w:val="00876F85"/>
    <w:rsid w:val="00877027"/>
    <w:rsid w:val="008776FD"/>
    <w:rsid w:val="008817F5"/>
    <w:rsid w:val="008873D4"/>
    <w:rsid w:val="008924A2"/>
    <w:rsid w:val="008A64AA"/>
    <w:rsid w:val="008A6DCC"/>
    <w:rsid w:val="008A7A8F"/>
    <w:rsid w:val="008B4763"/>
    <w:rsid w:val="008C3364"/>
    <w:rsid w:val="008D1BFA"/>
    <w:rsid w:val="008D2B3A"/>
    <w:rsid w:val="008E0E21"/>
    <w:rsid w:val="008E2877"/>
    <w:rsid w:val="008E5A83"/>
    <w:rsid w:val="008E618F"/>
    <w:rsid w:val="008F327A"/>
    <w:rsid w:val="008F33EF"/>
    <w:rsid w:val="008F4379"/>
    <w:rsid w:val="008F670A"/>
    <w:rsid w:val="009124EB"/>
    <w:rsid w:val="00926B0B"/>
    <w:rsid w:val="00930D4E"/>
    <w:rsid w:val="00933950"/>
    <w:rsid w:val="00936779"/>
    <w:rsid w:val="0093678C"/>
    <w:rsid w:val="00951DFD"/>
    <w:rsid w:val="00952F7D"/>
    <w:rsid w:val="009557CB"/>
    <w:rsid w:val="00957B95"/>
    <w:rsid w:val="00962443"/>
    <w:rsid w:val="009649D7"/>
    <w:rsid w:val="009777E6"/>
    <w:rsid w:val="00983EFD"/>
    <w:rsid w:val="009857E2"/>
    <w:rsid w:val="009969A9"/>
    <w:rsid w:val="009A2CEE"/>
    <w:rsid w:val="009A44BF"/>
    <w:rsid w:val="009A674C"/>
    <w:rsid w:val="009B0B83"/>
    <w:rsid w:val="009B1E6B"/>
    <w:rsid w:val="009B5DF8"/>
    <w:rsid w:val="009C4A77"/>
    <w:rsid w:val="009C780F"/>
    <w:rsid w:val="009D2C09"/>
    <w:rsid w:val="009D4BEC"/>
    <w:rsid w:val="009D556B"/>
    <w:rsid w:val="009D5F51"/>
    <w:rsid w:val="009E2850"/>
    <w:rsid w:val="009E3FD5"/>
    <w:rsid w:val="009E4181"/>
    <w:rsid w:val="009E64FB"/>
    <w:rsid w:val="009F30B5"/>
    <w:rsid w:val="009F582B"/>
    <w:rsid w:val="00A00E8F"/>
    <w:rsid w:val="00A10AA5"/>
    <w:rsid w:val="00A11025"/>
    <w:rsid w:val="00A154ED"/>
    <w:rsid w:val="00A15FA6"/>
    <w:rsid w:val="00A23938"/>
    <w:rsid w:val="00A3043D"/>
    <w:rsid w:val="00A33F33"/>
    <w:rsid w:val="00A440DD"/>
    <w:rsid w:val="00A47528"/>
    <w:rsid w:val="00A532E3"/>
    <w:rsid w:val="00A73560"/>
    <w:rsid w:val="00A73B3A"/>
    <w:rsid w:val="00A76489"/>
    <w:rsid w:val="00A81B82"/>
    <w:rsid w:val="00AB3D02"/>
    <w:rsid w:val="00AB6D54"/>
    <w:rsid w:val="00AC2EEA"/>
    <w:rsid w:val="00AC3669"/>
    <w:rsid w:val="00AD180B"/>
    <w:rsid w:val="00AD2941"/>
    <w:rsid w:val="00AD30DE"/>
    <w:rsid w:val="00AE1192"/>
    <w:rsid w:val="00AF34FB"/>
    <w:rsid w:val="00AF4F54"/>
    <w:rsid w:val="00B01188"/>
    <w:rsid w:val="00B02977"/>
    <w:rsid w:val="00B105C6"/>
    <w:rsid w:val="00B10745"/>
    <w:rsid w:val="00B17333"/>
    <w:rsid w:val="00B22851"/>
    <w:rsid w:val="00B24756"/>
    <w:rsid w:val="00B25B2E"/>
    <w:rsid w:val="00B33538"/>
    <w:rsid w:val="00B41603"/>
    <w:rsid w:val="00B419EE"/>
    <w:rsid w:val="00B42BC4"/>
    <w:rsid w:val="00B43828"/>
    <w:rsid w:val="00B449EC"/>
    <w:rsid w:val="00B61049"/>
    <w:rsid w:val="00B65F7E"/>
    <w:rsid w:val="00B66903"/>
    <w:rsid w:val="00B714FD"/>
    <w:rsid w:val="00B71579"/>
    <w:rsid w:val="00B7244E"/>
    <w:rsid w:val="00B75049"/>
    <w:rsid w:val="00B83852"/>
    <w:rsid w:val="00B87536"/>
    <w:rsid w:val="00B910CB"/>
    <w:rsid w:val="00B91773"/>
    <w:rsid w:val="00B92420"/>
    <w:rsid w:val="00B97733"/>
    <w:rsid w:val="00BA1AD5"/>
    <w:rsid w:val="00BA580E"/>
    <w:rsid w:val="00BB121B"/>
    <w:rsid w:val="00BB1C25"/>
    <w:rsid w:val="00BB46F5"/>
    <w:rsid w:val="00BC42D4"/>
    <w:rsid w:val="00BC758D"/>
    <w:rsid w:val="00BE266E"/>
    <w:rsid w:val="00BE4726"/>
    <w:rsid w:val="00BE4B45"/>
    <w:rsid w:val="00BE7006"/>
    <w:rsid w:val="00BE752F"/>
    <w:rsid w:val="00BF3944"/>
    <w:rsid w:val="00C02434"/>
    <w:rsid w:val="00C06F7E"/>
    <w:rsid w:val="00C147A6"/>
    <w:rsid w:val="00C20B82"/>
    <w:rsid w:val="00C23F12"/>
    <w:rsid w:val="00C26908"/>
    <w:rsid w:val="00C3127F"/>
    <w:rsid w:val="00C3569F"/>
    <w:rsid w:val="00C36920"/>
    <w:rsid w:val="00C474EB"/>
    <w:rsid w:val="00C47776"/>
    <w:rsid w:val="00C52023"/>
    <w:rsid w:val="00C704D3"/>
    <w:rsid w:val="00C725A9"/>
    <w:rsid w:val="00C74E0C"/>
    <w:rsid w:val="00C8305B"/>
    <w:rsid w:val="00C94AFE"/>
    <w:rsid w:val="00C96BA1"/>
    <w:rsid w:val="00CA418F"/>
    <w:rsid w:val="00CB3140"/>
    <w:rsid w:val="00CB72F0"/>
    <w:rsid w:val="00CD318F"/>
    <w:rsid w:val="00CD60EB"/>
    <w:rsid w:val="00CD7991"/>
    <w:rsid w:val="00CE071F"/>
    <w:rsid w:val="00CE1C22"/>
    <w:rsid w:val="00CE36C3"/>
    <w:rsid w:val="00CF15AF"/>
    <w:rsid w:val="00CF6BB5"/>
    <w:rsid w:val="00D00CF3"/>
    <w:rsid w:val="00D01E49"/>
    <w:rsid w:val="00D050DC"/>
    <w:rsid w:val="00D07940"/>
    <w:rsid w:val="00D20432"/>
    <w:rsid w:val="00D2068A"/>
    <w:rsid w:val="00D21FFB"/>
    <w:rsid w:val="00D22594"/>
    <w:rsid w:val="00D42AA4"/>
    <w:rsid w:val="00D45DC4"/>
    <w:rsid w:val="00D4798A"/>
    <w:rsid w:val="00D55295"/>
    <w:rsid w:val="00D5551D"/>
    <w:rsid w:val="00D63DA0"/>
    <w:rsid w:val="00D66D6F"/>
    <w:rsid w:val="00D859BB"/>
    <w:rsid w:val="00D90F9C"/>
    <w:rsid w:val="00D95CD2"/>
    <w:rsid w:val="00DA530F"/>
    <w:rsid w:val="00DA60D5"/>
    <w:rsid w:val="00DB07D0"/>
    <w:rsid w:val="00DB5F96"/>
    <w:rsid w:val="00DC034F"/>
    <w:rsid w:val="00DC280E"/>
    <w:rsid w:val="00DC3E6D"/>
    <w:rsid w:val="00DC40C2"/>
    <w:rsid w:val="00DD1CFC"/>
    <w:rsid w:val="00DE11D2"/>
    <w:rsid w:val="00DF709B"/>
    <w:rsid w:val="00E01022"/>
    <w:rsid w:val="00E0510F"/>
    <w:rsid w:val="00E07AE3"/>
    <w:rsid w:val="00E12350"/>
    <w:rsid w:val="00E17304"/>
    <w:rsid w:val="00E23988"/>
    <w:rsid w:val="00E31DF0"/>
    <w:rsid w:val="00E360CC"/>
    <w:rsid w:val="00E45B19"/>
    <w:rsid w:val="00E51622"/>
    <w:rsid w:val="00E55818"/>
    <w:rsid w:val="00E575A3"/>
    <w:rsid w:val="00E6750C"/>
    <w:rsid w:val="00E744BD"/>
    <w:rsid w:val="00E77D6F"/>
    <w:rsid w:val="00E8689A"/>
    <w:rsid w:val="00EA15C4"/>
    <w:rsid w:val="00EA1BBC"/>
    <w:rsid w:val="00EB17CF"/>
    <w:rsid w:val="00EB20FC"/>
    <w:rsid w:val="00EB61D9"/>
    <w:rsid w:val="00EC3B2F"/>
    <w:rsid w:val="00ED561B"/>
    <w:rsid w:val="00ED5A5C"/>
    <w:rsid w:val="00EE6114"/>
    <w:rsid w:val="00EE65FF"/>
    <w:rsid w:val="00EF4C41"/>
    <w:rsid w:val="00EF6690"/>
    <w:rsid w:val="00F00FF2"/>
    <w:rsid w:val="00F0605D"/>
    <w:rsid w:val="00F111DC"/>
    <w:rsid w:val="00F11820"/>
    <w:rsid w:val="00F1761E"/>
    <w:rsid w:val="00F2312E"/>
    <w:rsid w:val="00F23A48"/>
    <w:rsid w:val="00F260D3"/>
    <w:rsid w:val="00F31B08"/>
    <w:rsid w:val="00F34ECA"/>
    <w:rsid w:val="00F438DC"/>
    <w:rsid w:val="00F4715A"/>
    <w:rsid w:val="00F60CE4"/>
    <w:rsid w:val="00F616A6"/>
    <w:rsid w:val="00F6267B"/>
    <w:rsid w:val="00F705BA"/>
    <w:rsid w:val="00F72251"/>
    <w:rsid w:val="00F74F95"/>
    <w:rsid w:val="00F821F2"/>
    <w:rsid w:val="00F82E92"/>
    <w:rsid w:val="00F831BE"/>
    <w:rsid w:val="00F85A46"/>
    <w:rsid w:val="00F86C35"/>
    <w:rsid w:val="00F92B2C"/>
    <w:rsid w:val="00FA2EE6"/>
    <w:rsid w:val="00FA5BC1"/>
    <w:rsid w:val="00FA6C97"/>
    <w:rsid w:val="00FB2B94"/>
    <w:rsid w:val="00FC0A7D"/>
    <w:rsid w:val="00FC37E2"/>
    <w:rsid w:val="00FC398F"/>
    <w:rsid w:val="00FE1E12"/>
    <w:rsid w:val="00FE36BC"/>
    <w:rsid w:val="00FE3DE5"/>
    <w:rsid w:val="3FC2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1B2E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rsid w:val="002A5BA5"/>
    <w:rPr>
      <w:szCs w:val="28"/>
    </w:rPr>
  </w:style>
  <w:style w:type="paragraph" w:styleId="Heading1">
    <w:name w:val="heading 1"/>
    <w:basedOn w:val="Normal"/>
    <w:next w:val="Normal"/>
    <w:link w:val="Heading1Char"/>
    <w:qFormat/>
    <w:rsid w:val="00B7244E"/>
    <w:pPr>
      <w:spacing w:before="240" w:after="120"/>
      <w:outlineLvl w:val="0"/>
    </w:pPr>
    <w:rPr>
      <w:rFonts w:asciiTheme="majorHAnsi" w:hAnsiTheme="majorHAnsi"/>
      <w:b/>
      <w:cap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391728"/>
    <w:pPr>
      <w:spacing w:before="60"/>
      <w:outlineLvl w:val="1"/>
    </w:pPr>
    <w:rPr>
      <w:b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D318F"/>
    <w:pPr>
      <w:spacing w:after="120"/>
      <w:outlineLvl w:val="2"/>
    </w:pPr>
    <w:rPr>
      <w:caps/>
      <w:sz w:val="32"/>
    </w:rPr>
  </w:style>
  <w:style w:type="paragraph" w:styleId="Heading4">
    <w:name w:val="heading 4"/>
    <w:basedOn w:val="Heading2"/>
    <w:next w:val="Normal"/>
    <w:link w:val="Heading4Char"/>
    <w:uiPriority w:val="9"/>
    <w:semiHidden/>
    <w:qFormat/>
    <w:rsid w:val="00C3569F"/>
    <w:pPr>
      <w:spacing w:after="240"/>
      <w:outlineLvl w:val="3"/>
    </w:pPr>
    <w:rPr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773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1">
    <w:name w:val="Footer 1"/>
    <w:basedOn w:val="Header"/>
    <w:uiPriority w:val="5"/>
    <w:rsid w:val="00E77D6F"/>
    <w:pPr>
      <w:ind w:right="360"/>
      <w:jc w:val="left"/>
    </w:pPr>
    <w:rPr>
      <w:color w:val="5E5E5E" w:themeColor="text2"/>
    </w:rPr>
  </w:style>
  <w:style w:type="character" w:customStyle="1" w:styleId="Heading1Char">
    <w:name w:val="Heading 1 Char"/>
    <w:basedOn w:val="DefaultParagraphFont"/>
    <w:link w:val="Heading1"/>
    <w:rsid w:val="00B7244E"/>
    <w:rPr>
      <w:rFonts w:asciiTheme="majorHAnsi" w:hAnsiTheme="majorHAnsi"/>
      <w:b/>
      <w:cap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391728"/>
    <w:rPr>
      <w:b/>
      <w:color w:val="000000" w:themeColor="text1"/>
      <w:sz w:val="28"/>
      <w:szCs w:val="36"/>
    </w:rPr>
  </w:style>
  <w:style w:type="paragraph" w:styleId="Header">
    <w:name w:val="header"/>
    <w:basedOn w:val="Normal"/>
    <w:link w:val="HeaderChar"/>
    <w:uiPriority w:val="99"/>
    <w:semiHidden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6F00"/>
    <w:rPr>
      <w:b/>
      <w:color w:val="FFFFFF" w:themeColor="background1"/>
      <w:sz w:val="20"/>
    </w:rPr>
  </w:style>
  <w:style w:type="paragraph" w:styleId="Footer">
    <w:name w:val="footer"/>
    <w:basedOn w:val="Normal"/>
    <w:link w:val="FooterChar"/>
    <w:uiPriority w:val="99"/>
    <w:rsid w:val="001B28D2"/>
    <w:pPr>
      <w:tabs>
        <w:tab w:val="center" w:pos="4680"/>
        <w:tab w:val="right" w:pos="9360"/>
      </w:tabs>
    </w:pPr>
    <w:rPr>
      <w:b/>
      <w:caps/>
      <w:color w:val="5E5E5E" w:themeColor="text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B28D2"/>
    <w:rPr>
      <w:b/>
      <w:caps/>
      <w:color w:val="5E5E5E" w:themeColor="text2"/>
      <w:sz w:val="20"/>
    </w:rPr>
  </w:style>
  <w:style w:type="character" w:styleId="PageNumber">
    <w:name w:val="page number"/>
    <w:basedOn w:val="DefaultParagraphFont"/>
    <w:uiPriority w:val="99"/>
    <w:semiHidden/>
    <w:rsid w:val="0032399A"/>
  </w:style>
  <w:style w:type="character" w:customStyle="1" w:styleId="Heading3Char">
    <w:name w:val="Heading 3 Char"/>
    <w:basedOn w:val="DefaultParagraphFont"/>
    <w:link w:val="Heading3"/>
    <w:uiPriority w:val="2"/>
    <w:rsid w:val="00CD318F"/>
    <w:rPr>
      <w:caps/>
      <w:color w:val="FFFFFF" w:themeColor="background1"/>
      <w:sz w:val="32"/>
      <w:szCs w:val="28"/>
    </w:rPr>
  </w:style>
  <w:style w:type="paragraph" w:styleId="Quote">
    <w:name w:val="Quote"/>
    <w:basedOn w:val="Normal"/>
    <w:next w:val="Normal"/>
    <w:link w:val="QuoteChar"/>
    <w:uiPriority w:val="4"/>
    <w:qFormat/>
    <w:rsid w:val="00877027"/>
    <w:rPr>
      <w:b/>
      <w:sz w:val="40"/>
      <w:szCs w:val="96"/>
    </w:rPr>
  </w:style>
  <w:style w:type="character" w:customStyle="1" w:styleId="QuoteChar">
    <w:name w:val="Quote Char"/>
    <w:basedOn w:val="DefaultParagraphFont"/>
    <w:link w:val="Quote"/>
    <w:uiPriority w:val="4"/>
    <w:rsid w:val="00877027"/>
    <w:rPr>
      <w:b/>
      <w:color w:val="FFFFFF" w:themeColor="background1"/>
      <w:sz w:val="40"/>
      <w:szCs w:val="96"/>
    </w:rPr>
  </w:style>
  <w:style w:type="character" w:styleId="PlaceholderText">
    <w:name w:val="Placeholder Text"/>
    <w:basedOn w:val="DefaultParagraphFont"/>
    <w:uiPriority w:val="99"/>
    <w:semiHidden/>
    <w:rsid w:val="001A6F00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391728"/>
    <w:pPr>
      <w:contextualSpacing/>
    </w:pPr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728"/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728"/>
    <w:pPr>
      <w:numPr>
        <w:ilvl w:val="1"/>
      </w:numPr>
    </w:pPr>
    <w:rPr>
      <w:rFonts w:asciiTheme="majorHAnsi" w:eastAsiaTheme="minorEastAsia" w:hAnsiTheme="majorHAnsi"/>
      <w:caps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91728"/>
    <w:rPr>
      <w:rFonts w:asciiTheme="majorHAnsi" w:eastAsiaTheme="minorEastAsia" w:hAnsiTheme="majorHAnsi"/>
      <w:caps/>
      <w:sz w:val="32"/>
      <w:szCs w:val="22"/>
    </w:rPr>
  </w:style>
  <w:style w:type="paragraph" w:customStyle="1" w:styleId="NormalWhite">
    <w:name w:val="Normal White"/>
    <w:basedOn w:val="Normal"/>
    <w:uiPriority w:val="6"/>
    <w:qFormat/>
    <w:rsid w:val="00B7244E"/>
    <w:pPr>
      <w:spacing w:after="240"/>
    </w:pPr>
    <w:rPr>
      <w:color w:val="FFFFFF" w:themeColor="background1"/>
    </w:rPr>
  </w:style>
  <w:style w:type="paragraph" w:styleId="Caption">
    <w:name w:val="caption"/>
    <w:basedOn w:val="Normal"/>
    <w:next w:val="Normal"/>
    <w:uiPriority w:val="35"/>
    <w:semiHidden/>
    <w:qFormat/>
    <w:rsid w:val="008873D4"/>
    <w:pPr>
      <w:spacing w:after="200"/>
    </w:pPr>
    <w:rPr>
      <w:i/>
      <w:iCs/>
      <w:color w:val="5E5E5E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B41603"/>
    <w:pPr>
      <w:ind w:left="720"/>
      <w:contextualSpacing/>
    </w:pPr>
  </w:style>
  <w:style w:type="paragraph" w:customStyle="1" w:styleId="paragraph">
    <w:name w:val="paragraph"/>
    <w:basedOn w:val="Normal"/>
    <w:uiPriority w:val="12"/>
    <w:semiHidden/>
    <w:rsid w:val="00092B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uiPriority w:val="12"/>
    <w:semiHidden/>
    <w:rsid w:val="00092BF7"/>
  </w:style>
  <w:style w:type="paragraph" w:customStyle="1" w:styleId="Table">
    <w:name w:val="Table"/>
    <w:basedOn w:val="Normal"/>
    <w:uiPriority w:val="6"/>
    <w:qFormat/>
    <w:rsid w:val="002A5BA5"/>
    <w:pPr>
      <w:jc w:val="center"/>
    </w:pPr>
    <w:rPr>
      <w:b/>
      <w:color w:val="000000" w:themeColor="text1"/>
    </w:rPr>
  </w:style>
  <w:style w:type="paragraph" w:customStyle="1" w:styleId="company">
    <w:name w:val="company"/>
    <w:basedOn w:val="Normal"/>
    <w:uiPriority w:val="6"/>
    <w:qFormat/>
    <w:rsid w:val="002A5BA5"/>
    <w:pPr>
      <w:spacing w:after="240"/>
    </w:pPr>
    <w:rPr>
      <w:b/>
      <w:caps/>
      <w:color w:val="FFFFFF" w:themeColor="background1"/>
    </w:rPr>
  </w:style>
  <w:style w:type="paragraph" w:customStyle="1" w:styleId="Style1">
    <w:name w:val="Style1"/>
    <w:next w:val="Heading1"/>
    <w:uiPriority w:val="6"/>
    <w:semiHidden/>
    <w:rsid w:val="00C3569F"/>
    <w:rPr>
      <w:rFonts w:asciiTheme="majorHAnsi" w:hAnsiTheme="majorHAnsi"/>
      <w:b/>
      <w:caps/>
      <w:color w:val="FFFFFF" w:themeColor="background1"/>
      <w:sz w:val="72"/>
      <w:szCs w:val="48"/>
    </w:rPr>
  </w:style>
  <w:style w:type="paragraph" w:customStyle="1" w:styleId="Email">
    <w:name w:val="Email"/>
    <w:basedOn w:val="Normal"/>
    <w:uiPriority w:val="12"/>
    <w:rsid w:val="00C3569F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569F"/>
    <w:rPr>
      <w:b/>
      <w:caps/>
      <w:color w:val="FFFFFF" w:themeColor="background1"/>
      <w:sz w:val="48"/>
      <w:szCs w:val="36"/>
    </w:rPr>
  </w:style>
  <w:style w:type="paragraph" w:customStyle="1" w:styleId="TableGrey">
    <w:name w:val="Table Grey"/>
    <w:basedOn w:val="Normal"/>
    <w:next w:val="Normal"/>
    <w:uiPriority w:val="6"/>
    <w:rsid w:val="00A33F33"/>
    <w:rPr>
      <w:bCs/>
      <w:color w:val="595959" w:themeColor="text1" w:themeTint="A6"/>
    </w:rPr>
  </w:style>
  <w:style w:type="paragraph" w:customStyle="1" w:styleId="TableData">
    <w:name w:val="Table Data"/>
    <w:basedOn w:val="TableGrey"/>
    <w:uiPriority w:val="6"/>
    <w:rsid w:val="00A33F33"/>
    <w:pPr>
      <w:jc w:val="center"/>
    </w:pPr>
  </w:style>
  <w:style w:type="paragraph" w:customStyle="1" w:styleId="Heading2Centered">
    <w:name w:val="Heading 2 Centered"/>
    <w:basedOn w:val="Heading4"/>
    <w:uiPriority w:val="6"/>
    <w:rsid w:val="00391728"/>
    <w:pPr>
      <w:spacing w:after="0"/>
      <w:jc w:val="center"/>
    </w:pPr>
    <w:rPr>
      <w:color w:val="auto"/>
    </w:rPr>
  </w:style>
  <w:style w:type="paragraph" w:customStyle="1" w:styleId="NormalCentered">
    <w:name w:val="Normal Centered"/>
    <w:basedOn w:val="Normal"/>
    <w:uiPriority w:val="6"/>
    <w:rsid w:val="002A5BA5"/>
    <w:pPr>
      <w:jc w:val="center"/>
    </w:pPr>
  </w:style>
  <w:style w:type="paragraph" w:customStyle="1" w:styleId="Heading1White">
    <w:name w:val="Heading 1 White"/>
    <w:basedOn w:val="Heading1"/>
    <w:uiPriority w:val="6"/>
    <w:rsid w:val="00B7244E"/>
    <w:rPr>
      <w:color w:val="FFFFFF" w:themeColor="background1"/>
    </w:rPr>
  </w:style>
  <w:style w:type="paragraph" w:styleId="TOCHeading">
    <w:name w:val="TOC Heading"/>
    <w:basedOn w:val="Heading1"/>
    <w:next w:val="Normal"/>
    <w:uiPriority w:val="39"/>
    <w:unhideWhenUsed/>
    <w:qFormat/>
    <w:rsid w:val="008E618F"/>
    <w:pPr>
      <w:keepNext/>
      <w:keepLines/>
      <w:spacing w:after="0" w:line="259" w:lineRule="auto"/>
      <w:outlineLvl w:val="9"/>
    </w:pPr>
    <w:rPr>
      <w:rFonts w:eastAsiaTheme="majorEastAsia" w:cstheme="majorBidi"/>
      <w:b w:val="0"/>
      <w:caps w:val="0"/>
      <w:color w:val="2C323F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8E618F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8E618F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E618F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rsid w:val="002764DD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rsid w:val="002764DD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rsid w:val="002764DD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rsid w:val="002764DD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rsid w:val="002764DD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rsid w:val="002764DD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rsid w:val="002764DD"/>
    <w:pPr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milo\AppData\Roaming\Microsoft\Templates\Bold%20business%20report.dotx" TargetMode="External"/></Relationships>
</file>

<file path=word/theme/theme1.xml><?xml version="1.0" encoding="utf-8"?>
<a:theme xmlns:a="http://schemas.openxmlformats.org/drawingml/2006/main" name="BBR">
  <a:themeElements>
    <a:clrScheme name="Custom 15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D83D27"/>
      </a:accent2>
      <a:accent3>
        <a:srgbClr val="3FAFCB"/>
      </a:accent3>
      <a:accent4>
        <a:srgbClr val="2381A2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BBR" id="{BA77FA38-CF3B-FE4E-AA83-C891F0DB40B1}" vid="{30B385FE-81C6-BC41-A0F5-2CFBEA2587A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3AB56E-E1EB-4234-B256-5A748EBCB6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E847A3D-948F-480B-B7E9-4639E8A121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13D18B-2C73-4B92-9BB0-0973319952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066805-F5A5-4DC4-9C47-7FB3C4E808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business report.dotx</Template>
  <TotalTime>0</TotalTime>
  <Pages>24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2021-01-08T20:18:00Z</dcterms:created>
  <dcterms:modified xsi:type="dcterms:W3CDTF">2021-01-08T22:18:00Z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